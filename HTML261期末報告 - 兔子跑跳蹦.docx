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26775094"/>
        <w:docPartObj>
          <w:docPartGallery w:val="Cover Pages"/>
          <w:docPartUnique/>
        </w:docPartObj>
      </w:sdtPr>
      <w:sdtEndPr/>
      <w:sdtContent>
        <w:p w:rsidR="00F17EE1" w:rsidRDefault="00101704">
          <w:pPr>
            <w:rPr>
              <w:rFonts w:asciiTheme="majorHAnsi" w:hAnsiTheme="majorHAnsi"/>
              <w:smallCaps/>
              <w:color w:val="FE8637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FE8637" w:themeColor="accent1"/>
              <w:spacing w:val="10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536440" cy="5345430"/>
                    <wp:effectExtent l="0" t="0" r="0" b="1905"/>
                    <wp:wrapNone/>
                    <wp:docPr id="80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6440" cy="5345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EE1" w:rsidRPr="00DF7951" w:rsidRDefault="00846899">
                                <w:pPr>
                                  <w:rPr>
                                    <w:rFonts w:ascii="Adobe Gothic Std B" w:eastAsia="Adobe Gothic Std B" w:hAnsi="Adobe Gothic Std B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="微軟正黑體" w:hint="eastAsia"/>
                                      <w:b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標題"/>
                                    <w:id w:val="83737007"/>
                                    <w:placeholder>
                                      <w:docPart w:val="3147C683641A4C47B5FBDD6EEDD178A0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1704">
                                      <w:rPr>
                                        <w:rFonts w:ascii="微軟正黑體" w:eastAsia="微軟正黑體" w:hAnsi="微軟正黑體" w:cs="微軟正黑體" w:hint="eastAsia"/>
                                        <w:b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兔子</w:t>
                                    </w:r>
                                    <w:proofErr w:type="gramStart"/>
                                    <w:r w:rsidR="00101704">
                                      <w:rPr>
                                        <w:rFonts w:ascii="微軟正黑體" w:eastAsia="微軟正黑體" w:hAnsi="微軟正黑體" w:cs="微軟正黑體" w:hint="eastAsia"/>
                                        <w:b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跑跳蹦</w:t>
                                    </w:r>
                                    <w:proofErr w:type="gramEnd"/>
                                  </w:sdtContent>
                                </w:sdt>
                              </w:p>
                              <w:p w:rsidR="00F17EE1" w:rsidRDefault="00846899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新細明體" w:eastAsia="新細明體" w:hAnsi="新細明體" w:hint="eastAsia"/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id w:val="83737009"/>
                                    <w:placeholder>
                                      <w:docPart w:val="82ECDB964241428D9FF0F8D495A1AFC2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F7951">
                                      <w:rPr>
                                        <w:rFonts w:ascii="新細明體" w:eastAsia="新細明體" w:hAnsi="新細明體" w:hint="eastAsia"/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HTML 261 期末報告</w:t>
                                    </w:r>
                                  </w:sdtContent>
                                </w:sdt>
                              </w:p>
                              <w:p w:rsidR="00F17EE1" w:rsidRDefault="00F17EE1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F17EE1" w:rsidRDefault="00846899">
                                <w:sdt>
                                  <w:sdtPr>
                                    <w:rPr>
                                      <w:rFonts w:ascii="新細明體" w:eastAsia="新細明體" w:hAnsi="新細明體" w:hint="eastAsia"/>
                                    </w:rPr>
                                    <w:alias w:val="摘要"/>
                                    <w:id w:val="83737011"/>
                                    <w:placeholder>
                                      <w:docPart w:val="76DCB1FB119647C6953AF0097190D3BC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7951">
                                      <w:rPr>
                                        <w:rFonts w:ascii="新細明體" w:eastAsia="新細明體" w:hAnsi="新細明體" w:hint="eastAsia"/>
                                      </w:rPr>
                                      <w:t>為網頁板的互動</w:t>
                                    </w:r>
                                    <w:r w:rsidR="006F7CCF">
                                      <w:rPr>
                                        <w:rFonts w:ascii="新細明體" w:eastAsia="新細明體" w:hAnsi="新細明體" w:hint="eastAsia"/>
                                      </w:rPr>
                                      <w:t>養成</w:t>
                                    </w:r>
                                    <w:r w:rsidR="00DF7951">
                                      <w:rPr>
                                        <w:rFonts w:ascii="新細明體" w:eastAsia="新細明體" w:hAnsi="新細明體" w:hint="eastAsia"/>
                                      </w:rPr>
                                      <w:t>小遊戲，支援手機板模式。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5" o:spid="_x0000_s1026" style="position:absolute;margin-left:0;margin-top:0;width:357.2pt;height:420.9pt;z-index:251674624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" o:allowincell="f" filled="f" stroked="f">
                    <v:textbox>
                      <w:txbxContent>
                        <w:p w:rsidR="00F17EE1" w:rsidRPr="00DF7951" w:rsidRDefault="00DF7951">
                          <w:pPr>
                            <w:rPr>
                              <w:rFonts w:ascii="Adobe Gothic Std B" w:eastAsia="Adobe Gothic Std B" w:hAnsi="Adobe Gothic Std B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="微軟正黑體" w:hint="eastAsia"/>
                                <w:b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標題"/>
                              <w:id w:val="83737007"/>
                              <w:placeholder>
                                <w:docPart w:val="3147C683641A4C47B5FBDD6EEDD178A0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101704">
                                <w:rPr>
                                  <w:rFonts w:ascii="微軟正黑體" w:eastAsia="微軟正黑體" w:hAnsi="微軟正黑體" w:cs="微軟正黑體" w:hint="eastAsia"/>
                                  <w:b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兔子</w:t>
                              </w:r>
                              <w:proofErr w:type="gramStart"/>
                              <w:r w:rsidR="00101704">
                                <w:rPr>
                                  <w:rFonts w:ascii="微軟正黑體" w:eastAsia="微軟正黑體" w:hAnsi="微軟正黑體" w:cs="微軟正黑體" w:hint="eastAsia"/>
                                  <w:b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跑跳蹦</w:t>
                              </w:r>
                              <w:proofErr w:type="gramEnd"/>
                            </w:sdtContent>
                          </w:sdt>
                        </w:p>
                        <w:p w:rsidR="00F17EE1" w:rsidRDefault="00DF7951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新細明體" w:eastAsia="新細明體" w:hAnsi="新細明體" w:hint="eastAsia"/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副標題"/>
                              <w:id w:val="83737009"/>
                              <w:placeholder>
                                <w:docPart w:val="82ECDB964241428D9FF0F8D495A1AFC2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新細明體" w:eastAsia="新細明體" w:hAnsi="新細明體" w:hint="eastAsia"/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HTML 261 期末報告</w:t>
                              </w:r>
                            </w:sdtContent>
                          </w:sdt>
                        </w:p>
                        <w:p w:rsidR="00F17EE1" w:rsidRDefault="00F17EE1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F17EE1" w:rsidRDefault="00DF7951">
                          <w:sdt>
                            <w:sdtPr>
                              <w:rPr>
                                <w:rFonts w:ascii="新細明體" w:eastAsia="新細明體" w:hAnsi="新細明體" w:hint="eastAsia"/>
                              </w:rPr>
                              <w:alias w:val="摘要"/>
                              <w:id w:val="83737011"/>
                              <w:placeholder>
                                <w:docPart w:val="76DCB1FB119647C6953AF0097190D3BC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ascii="新細明體" w:eastAsia="新細明體" w:hAnsi="新細明體" w:hint="eastAsia"/>
                                </w:rPr>
                                <w:t>為網頁板的互動</w:t>
                              </w:r>
                              <w:r w:rsidR="006F7CCF">
                                <w:rPr>
                                  <w:rFonts w:ascii="新細明體" w:eastAsia="新細明體" w:hAnsi="新細明體" w:hint="eastAsia"/>
                                </w:rPr>
                                <w:t>養成</w:t>
                              </w:r>
                              <w:r>
                                <w:rPr>
                                  <w:rFonts w:ascii="新細明體" w:eastAsia="新細明體" w:hAnsi="新細明體" w:hint="eastAsia"/>
                                </w:rPr>
                                <w:t>小遊戲，支援手機板模式。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0" allowOverlap="1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22860" t="36195" r="20320" b="37465"/>
                    <wp:wrapNone/>
                    <wp:docPr id="69" name="Group 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70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71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6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7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78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B2A155" id="Group 74" o:spid="_x0000_s1026" style="position:absolute;margin-left:0;margin-top:0;width:139.1pt;height:805.7pt;z-index:251673600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" o:allowincell="f">
                    <v:group id="Group 75" o:spid="_x0000_s1027" style="position:absolute;left:9203;top:45;width:2310;height:1611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<v:rect id="Rectangle 76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FkycUA&#10;AADbAAAADwAAAGRycy9kb3ducmV2LnhtbESP0WrCQBRE34X+w3ILfdONpbUSsxEpFXyo0lo/4Jq9&#10;JsHs3bC7mtSvdwXBx2FmzjDZvDeNOJPztWUF41ECgriwuuZSwe5vOZyC8AFZY2OZFPyTh3n+NMgw&#10;1bbjXzpvQykihH2KCqoQ2lRKX1Rk0I9sSxy9g3UGQ5SulNphF+Gmka9JMpEGa44LFbb0WVFx3J6M&#10;gq9l8b1qft53Yd+50+JytOtu86bUy3O/mIEI1IdH+N5eaQUfY7h9iT9A5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WTJxQAAANsAAAAPAAAAAAAAAAAAAAAAAJgCAABkcnMv&#10;ZG93bnJldi54bWxQSwUGAAAAAAQABAD1AAAAigMAAAAA&#10;" fillcolor="#feb686 [1940]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7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zGbsMAAADbAAAADwAAAGRycy9kb3ducmV2LnhtbESPQYvCMBSE7wv+h/AEb2uqgrpdo1hB&#10;8KSsisveHs2zrTYvpYm2/nuzIHgcZuYbZrZoTSnuVLvCsoJBPwJBnFpdcKbgeFh/TkE4j6yxtEwK&#10;HuRgMe98zDDWtuEfuu99JgKEXYwKcu+rWEqX5mTQ9W1FHLyzrQ36IOtM6hqbADelHEbRWBosOCzk&#10;WNEqp/S6vxkFSfIVrezFNH/m5tenXTLa/m5ZqV63XX6D8NT6d/jV3mgFkyH8fwk/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Mxm7DAAAA2wAAAA8AAAAAAAAAAAAA&#10;AAAAoQIAAGRycy9kb3ducmV2LnhtbFBLBQYAAAAABAAEAPkAAACRAwAAAAA=&#10;" strokecolor="#feceae [1300]" strokeweight="1pt"/>
                      <v:shape id="AutoShape 78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NXtMMAAADbAAAADwAAAGRycy9kb3ducmV2LnhtbESPQWsCMRSE7wX/Q3iCt5pVwZatUYpQ&#10;9FAKbovg7bF5bpZuXtIkrtt/3whCj8PMfMOsNoPtRE8hto4VzKYFCOLa6ZYbBV+fb4/PIGJC1tg5&#10;JgW/FGGzHj2ssNTuygfqq9SIDOFYogKTki+ljLUhi3HqPHH2zi5YTFmGRuqA1wy3nZwXxVJabDkv&#10;GPS0NVR/Vxer4D3YaHYVLy5H33/8FP5UnY8npSbj4fUFRKIh/Yfv7b1W8LSA25f8A+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TV7TDAAAA2wAAAA8AAAAAAAAAAAAA&#10;AAAAoQIAAGRycy9kb3ducmV2LnhtbFBLBQYAAAAABAAEAPkAAACRAwAAAAA=&#10;" strokecolor="#fe8637 [3204]" strokeweight="2.25pt"/>
                      <v:shape id="AutoShape 79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DVacUAAADbAAAADwAAAGRycy9kb3ducmV2LnhtbESP0UrDQBRE3wv+w3IF35qNtVWJ3YRW&#10;EIpSotUPuGav2Wj2bprdpvHvu4LQx2FmzjDLYrStGKj3jWMF10kKgrhyuuFawcf70/QehA/IGlvH&#10;pOCXPBT5xWSJmXZHfqNhF2oRIewzVGBC6DIpfWXIok9cRxy9L9dbDFH2tdQ9HiPctnKWprfSYsNx&#10;wWBHj4aqn93BKli/rrx5/lyU6Yv93jfrUA7bm1Kpq8tx9QAi0BjO4f/2Riu4m8Pfl/gDZH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DVacUAAADbAAAADwAAAAAAAAAA&#10;AAAAAAChAgAAZHJzL2Rvd25yZXYueG1sUEsFBgAAAAAEAAQA+QAAAJMDAAAAAA==&#10;" strokecolor="#feceae [1300]" strokeweight="4.5pt"/>
                      <v:shape id="AutoShape 80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hVcQAAADbAAAADwAAAGRycy9kb3ducmV2LnhtbESP3WrCQBSE7wu+w3KE3jUbhVpJXaUq&#10;pSI0RO0DHLKnSWj2bMiu+Xl7VxB6OczMN8xqM5hadNS6yrKCWRSDIM6trrhQ8HP5fFmCcB5ZY22Z&#10;FIzkYLOePK0w0bbnE3VnX4gAYZeggtL7JpHS5SUZdJFtiIP3a1uDPsi2kLrFPsBNLedxvJAGKw4L&#10;JTa0Kyn/O1+NAlrKcbvfj6f+K0uz9PJ97PMrKvU8HT7eQXga/H/40T5oBW+vcP8Sf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L2FVxAAAANsAAAAPAAAAAAAAAAAA&#10;AAAAAKECAABkcnMvZG93bnJldi54bWxQSwUGAAAAAAQABAD5AAAAkgMAAAAA&#10;" strokecolor="#fee6d6 [660]" strokeweight="2.25pt"/>
                    </v:group>
                    <v:oval id="Oval 81" o:spid="_x0000_s1033" style="position:absolute;left:8731;top:12549;width:1737;height:1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7UssUA&#10;AADbAAAADwAAAGRycy9kb3ducmV2LnhtbESPT2vCQBTE70K/w/KE3nSjRW2jq4j4p940LerxkX0m&#10;qdm3Ibtq+u3dQsHjMDO/YSazxpTiRrUrLCvodSMQxKnVBWcKvr9WnXcQziNrLC2Tgl9yMJu+tCYY&#10;a3vnPd0Sn4kAYRejgtz7KpbSpTkZdF1bEQfvbGuDPsg6k7rGe4CbUvajaCgNFhwWcqxokVN6Sa5G&#10;wfFty4v1cdV87DaHn+X6OihP2Vap13YzH4Pw1Phn+L/9qRWMhvD3JfwA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tSyxQAAANsAAAAPAAAAAAAAAAAAAAAAAJgCAABkcnMv&#10;ZG93bnJldi54bWxQSwUGAAAAAAQABAD1AAAAigMAAAAA&#10;" fillcolor="#fe8637 [3204]" strokecolor="#fe8637 [3204]" strokeweight="3pt">
                      <v:stroke linestyle="thinThin"/>
                    </v:oval>
                    <v:group id="Group 82" o:spid="_x0000_s1034" style="position:absolute;left:8931;top:14606;width:864;height:864" coordorigin="10653,14697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oval id="Oval 83" o:spid="_x0000_s1035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UrL8A&#10;AADbAAAADwAAAGRycy9kb3ducmV2LnhtbERPyarCMBTdC+8fwn3gTlMVB6pRHoIDIgUHcHtprm15&#10;zU1poq1/bxaCy8OZF6vWlOJJtSssKxj0IxDEqdUFZwqul01vBsJ5ZI2lZVLwIger5U9ngbG2DZ/o&#10;efaZCCHsYlSQe1/FUro0J4OubyviwN1tbdAHWGdS19iEcFPKYRRNpMGCQ0OOFa1zSv/PD6Og2PKg&#10;zQ678U1OjsmhSkePJmGlur/t3xyEp9Z/xR/3XiuYhrHhS/gBcvk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3JSsvwAAANsAAAAPAAAAAAAAAAAAAAAAAJgCAABkcnMvZG93bnJl&#10;di54bWxQSwUGAAAAAAQABAD1AAAAhAMAAAAA&#10;" fillcolor="#fe8637 [3204]" strokecolor="#fe8637 [3204]" strokeweight="3pt">
                        <v:stroke linestyle="thinThin"/>
                        <v:shadow color="#1f2f3f" opacity=".5" offset=",3pt"/>
                      </v:oval>
                      <v:rect id="Rectangle 84" o:spid="_x0000_s1036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m7IsQA&#10;AADbAAAADwAAAGRycy9kb3ducmV2LnhtbESPQWvCQBSE7wX/w/IEL6IbPbSauooIYpCCGK3nR/Y1&#10;Cc2+jdk1Sf99tyD0OMzMN8xq05tKtNS40rKC2TQCQZxZXXKu4HrZTxYgnEfWWFkmBT/kYLMevKww&#10;1rbjM7Wpz0WAsItRQeF9HUvpsoIMuqmtiYP3ZRuDPsgml7rBLsBNJedR9CoNlhwWCqxpV1D2nT6M&#10;gi47tbfLx0GexrfE8j2579LPo1KjYb99B+Gp9//hZzvRCt6W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puyLEAAAA2wAAAA8AAAAAAAAAAAAAAAAAmAIAAGRycy9k&#10;b3ducmV2LnhtbFBLBQYAAAAABAAEAPUAAACJAwAAAAA=&#10;" filled="f" stroked="f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020" t="34290" r="31115" b="28575"/>
                    <wp:wrapNone/>
                    <wp:docPr id="68" name="Oval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6AE36A3E" id="Oval 73" o:spid="_x0000_s1026" style="position:absolute;margin-left:0;margin-top:542.25pt;width:186.2pt;height:183.3pt;flip:x;z-index:25167257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EF+1wIAALs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533900" cy="815975"/>
                    <wp:effectExtent l="0" t="0" r="0" b="0"/>
                    <wp:wrapNone/>
                    <wp:docPr id="67" name="Rectangle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3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7EE1" w:rsidRDefault="00846899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新細明體" w:eastAsia="新細明體" w:hAnsi="新細明體" w:hint="eastAsia"/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作者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DF7951">
                                      <w:rPr>
                                        <w:rFonts w:ascii="新細明體" w:eastAsia="新細明體" w:hAnsi="新細明體" w:hint="eastAsia"/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葉宜庭</w:t>
                                    </w:r>
                                  </w:sdtContent>
                                </w:sdt>
                              </w:p>
                              <w:p w:rsidR="00F17EE1" w:rsidRDefault="00846899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日期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12-2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F7951">
                                      <w:rPr>
                                        <w:rFonts w:eastAsia="新細明體" w:hint="eastAsia"/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2015/12/27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72" o:spid="_x0000_s1027" style="position:absolute;margin-left:0;margin-top:0;width:357pt;height:64.2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" o:allowincell="f" stroked="f">
                    <v:textbox>
                      <w:txbxContent>
                        <w:p w:rsidR="00F17EE1" w:rsidRDefault="00DF7951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新細明體" w:eastAsia="新細明體" w:hAnsi="新細明體" w:hint="eastAsia"/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作者"/>
                              <w:id w:val="280430085"/>
                              <w:text/>
                            </w:sdtPr>
                            <w:sdtContent>
                              <w:r>
                                <w:rPr>
                                  <w:rFonts w:ascii="新細明體" w:eastAsia="新細明體" w:hAnsi="新細明體" w:hint="eastAsia"/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葉宜庭</w:t>
                              </w:r>
                            </w:sdtContent>
                          </w:sdt>
                        </w:p>
                        <w:p w:rsidR="00F17EE1" w:rsidRDefault="00EF604E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日期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2-2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F7951">
                                <w:rPr>
                                  <w:rFonts w:eastAsia="新細明體" w:hint="eastAsia"/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2015/12/27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CC1A5D">
            <w:br w:type="page"/>
          </w:r>
        </w:p>
      </w:sdtContent>
    </w:sdt>
    <w:p w:rsidR="00F17EE1" w:rsidRDefault="00846899">
      <w:pPr>
        <w:pStyle w:val="a5"/>
      </w:pPr>
      <w:sdt>
        <w:sdtPr>
          <w:id w:val="112299847"/>
          <w:docPartObj>
            <w:docPartGallery w:val="Quick Parts"/>
            <w:docPartUnique/>
          </w:docPartObj>
        </w:sdtPr>
        <w:sdtEndPr/>
        <w:sdtContent>
          <w:r w:rsidR="00101704">
            <w:rPr>
              <w:rFonts w:ascii="Century Schoolbook" w:hAnsi="Century Schoolbook"/>
              <w:noProof/>
              <w:color w:val="4F271C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020" t="34290" r="31115" b="28575"/>
                    <wp:wrapNone/>
                    <wp:docPr id="66" name="Oval 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6BC6B8A9" id="Oval 70" o:spid="_x0000_s1026" style="position:absolute;margin-left:0;margin-top:542.25pt;width:186.2pt;height:183.3pt;flip:x;z-index:251669504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Dw8SbPWAgAAuw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</w:sdtContent>
      </w:sdt>
      <w:sdt>
        <w:sdtPr>
          <w:rPr>
            <w:rFonts w:ascii="Adobe Gothic Std B" w:eastAsia="Adobe Gothic Std B" w:hAnsi="Adobe Gothic Std B"/>
            <w:b/>
            <w:spacing w:val="0"/>
            <w:sz w:val="56"/>
          </w:rPr>
          <w:alias w:val="標題"/>
          <w:tag w:val="標題"/>
          <w:id w:val="221498486"/>
          <w:placeholder>
            <w:docPart w:val="98BB623CB2A94716B780931D155059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101704" w:rsidRPr="006F7CCF">
            <w:rPr>
              <w:rFonts w:ascii="微軟正黑體" w:eastAsia="微軟正黑體" w:hAnsi="微軟正黑體" w:cs="微軟正黑體" w:hint="eastAsia"/>
              <w:b/>
              <w:spacing w:val="0"/>
              <w:sz w:val="56"/>
            </w:rPr>
            <w:t>兔</w:t>
          </w:r>
          <w:r w:rsidR="00101704" w:rsidRPr="006F7CCF">
            <w:rPr>
              <w:rFonts w:ascii="Adobe Gothic Std B" w:eastAsia="Adobe Gothic Std B" w:hAnsi="Adobe Gothic Std B" w:cs="Adobe Gothic Std B" w:hint="eastAsia"/>
              <w:b/>
              <w:spacing w:val="0"/>
              <w:sz w:val="56"/>
            </w:rPr>
            <w:t>子</w:t>
          </w:r>
          <w:proofErr w:type="gramStart"/>
          <w:r w:rsidR="00101704" w:rsidRPr="006F7CCF">
            <w:rPr>
              <w:rFonts w:ascii="微軟正黑體" w:eastAsia="微軟正黑體" w:hAnsi="微軟正黑體" w:cs="微軟正黑體" w:hint="eastAsia"/>
              <w:b/>
              <w:spacing w:val="0"/>
              <w:sz w:val="56"/>
            </w:rPr>
            <w:t>跑</w:t>
          </w:r>
          <w:r w:rsidR="00101704" w:rsidRPr="006F7CCF">
            <w:rPr>
              <w:rFonts w:ascii="Adobe Gothic Std B" w:eastAsia="Adobe Gothic Std B" w:hAnsi="Adobe Gothic Std B" w:cs="Adobe Gothic Std B" w:hint="eastAsia"/>
              <w:b/>
              <w:spacing w:val="0"/>
              <w:sz w:val="56"/>
            </w:rPr>
            <w:t>跳</w:t>
          </w:r>
          <w:r w:rsidR="00101704" w:rsidRPr="006F7CCF">
            <w:rPr>
              <w:rFonts w:ascii="微軟正黑體" w:eastAsia="微軟正黑體" w:hAnsi="微軟正黑體" w:cs="微軟正黑體" w:hint="eastAsia"/>
              <w:b/>
              <w:spacing w:val="0"/>
              <w:sz w:val="56"/>
            </w:rPr>
            <w:t>蹦</w:t>
          </w:r>
          <w:proofErr w:type="gramEnd"/>
        </w:sdtContent>
      </w:sdt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63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4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CB407" id="Group 62" o:spid="_x0000_s1026" style="position:absolute;margin-left:0;margin-top:10in;width:43.2pt;height:43.2pt;z-index:25164390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CoHA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DnbgCoHAQAACoLAAAOAAAAAAAAAAAAAAAAAC4CAABkcnMvZTJvRG9jLnhtbFBLAQItABQA&#10;BgAIAAAAIQCQ/EnS3AAAAAkBAAAPAAAAAAAAAAAAAAAAAHYGAABkcnMvZG93bnJldi54bWxQSwUG&#10;AAAAAAQABADzAAAAfwcAAAAA&#10;">
                <v:oval id="Oval 6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11g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wH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ddYP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0n+s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1C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fSf6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6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1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97E51" id="Group 59" o:spid="_x0000_s1026" style="position:absolute;margin-left:0;margin-top:10in;width:43.2pt;height:43.2pt;z-index:25164492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jUl1XHAQAACoLAAAOAAAAAAAAAAAAAAAAAC4CAABkcnMvZTJvRG9jLnhtbFBLAQItABQA&#10;BgAIAAAAIQCQ/EnS3AAAAAkBAAAPAAAAAAAAAAAAAAAAAHYGAABkcnMvZG93bnJldi54bWxQSwUG&#10;AAAAAAQABADzAAAAfwcAAAAA&#10;">
                <v:oval id="Oval 6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WG8MA&#10;AADbAAAADwAAAGRycy9kb3ducmV2LnhtbESPQWsCMRSE70L/Q3gFb5pVUGQ1SqkoUqhUq+LxsXlu&#10;tt28LEmq239vCkKPw8x8w8wWra3FlXyoHCsY9DMQxIXTFZcKDp+r3gREiMgaa8ek4JcCLOZPnRnm&#10;2t14R9d9LEWCcMhRgYmxyaUMhSGLoe8a4uRdnLcYk/Sl1B5vCW5rOcyysbRYcVow2NCroeJ7/2MV&#10;6OWaP97OwW/1BUfv5rD6Op5qpbrP7csURKQ2/ocf7Y1WMB7A35f0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rWG8MAAADb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S/js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dwO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Uv47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5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8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7A7FA" id="Group 56" o:spid="_x0000_s1026" style="position:absolute;margin-left:0;margin-top:10in;width:43.2pt;height:43.2pt;z-index:25164595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QyeHA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BH3QyeHAQAACoLAAAOAAAAAAAAAAAAAAAAAC4CAABkcnMvZTJvRG9jLnhtbFBLAQItABQA&#10;BgAIAAAAIQCQ/EnS3AAAAAkBAAAPAAAAAAAAAAAAAAAAAHYGAABkcnMvZG93bnJldi54bWxQSwUG&#10;AAAAAAQABADzAAAAfwcAAAAA&#10;">
                <v:oval id="Oval 5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1O8AA&#10;AADbAAAADwAAAGRycy9kb3ducmV2LnhtbERPy2oCMRTdF/oP4Rbc1YyCUqZGKRZFBMVXxeVlcp1M&#10;O7kZkqjj35tFweXhvEeT1tbiSj5UjhX0uhkI4sLpiksFh/3s/QNEiMgaa8ek4E4BJuPXlxHm2t14&#10;S9ddLEUK4ZCjAhNjk0sZCkMWQ9c1xIk7O28xJuhLqT3eUritZT/LhtJixanBYENTQ8Xf7mIV6O85&#10;b5an4Nf6jIOVOcx+f461Up239usTRKQ2PsX/7oVWMEhj05f0A+T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y1O8AAAADbAAAADwAAAAAAAAAAAAAAAACYAgAAZHJzL2Rvd25y&#10;ZXYueG1sUEsFBgAAAAAEAAQA9QAAAIUDAAAAAA=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nQsQA&#10;AADbAAAADwAAAGRycy9kb3ducmV2LnhtbESPQWvCQBSE7wX/w/IEL6IbhRZ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c50L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5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5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E9779" id="Group 53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CZ&#10;M1rYFgQAACoLAAAOAAAAAAAAAAAAAAAAAC4CAABkcnMvZTJvRG9jLnhtbFBLAQItABQABgAIAAAA&#10;IQCQ/EnS3AAAAAkBAAAPAAAAAAAAAAAAAAAAAHAGAABkcnMvZG93bnJldi54bWxQSwUGAAAAAAQA&#10;BADzAAAAeQcAAAAA&#10;">
                <v:oval id="Oval 5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apcQA&#10;AADbAAAADwAAAGRycy9kb3ducmV2LnhtbESPQWsCMRSE74L/ITzBm2YtbCmrUYpFkUKlVVt6fGye&#10;m9XNy5JE3f57Uyj0OMzMN8xs0dlGXMmH2rGCyTgDQVw6XXOl4LBfjZ5AhIissXFMCn4owGLe782w&#10;0O7GH3TdxUokCIcCFZgY20LKUBqyGMauJU7e0XmLMUlfSe3xluC2kQ9Z9igt1pwWDLa0NFSedxer&#10;QL+s+f31O/itPmL+Zg6r0+dXo9Rw0D1PQUTq4n/4r73RCvIcfr+k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9GqX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zMMUA&#10;AADb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w3Mw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51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2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EC75E7" id="Group 50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onEw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">
                <v:oval id="Oval 5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C0c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uEA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UgtH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QqM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rd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00Kj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4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9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9A6C6F" id="Group 47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8EzlcGQQAACoLAAAOAAAAAAAAAAAAAAAAAC4CAABkcnMvZTJvRG9jLnhtbFBLAQItABQABgAI&#10;AAAAIQCQ/EnS3AAAAAkBAAAPAAAAAAAAAAAAAAAAAHMGAABkcnMvZG93bnJldi54bWxQSwUGAAAA&#10;AAQABADzAAAAfAcAAAAA&#10;">
                <v:oval id="Oval 4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GfcQA&#10;AADbAAAADwAAAGRycy9kb3ducmV2LnhtbESPUUvDMBSF3wX/Q7iCby5VnGhdVoZSEcGhc4qPl+au&#10;qUtuShLb+u8XQfDxcM75DmdRTc6KgULsPCs4nxUgiBuvO24VbN/qs2sQMSFrtJ5JwQ9FqJbHRwss&#10;tR/5lYZNakWGcCxRgUmpL6WMjSGHceZ74uztfHCYsgyt1AHHDHdWXhTFlXTYcV4w2NOdoWa/+XYK&#10;9P0Dvzx9xrDWO5w/m2399f5hlTo9mVa3IBJN6T/8137UCi5v4P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phn3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45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6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8F1FFA" id="Group 44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H0R+UQeBAAAKgsAAA4AAAAAAAAAAAAAAAAALgIAAGRycy9lMm9Eb2MueG1sUEsBAi0A&#10;FAAGAAgAAAAhAJD8SdLcAAAACQEAAA8AAAAAAAAAAAAAAAAAeAYAAGRycy9kb3ducmV2LnhtbFBL&#10;BQYAAAAABAAEAPMAAACBBwAAAAA=&#10;">
                <v:oval id="Oval 4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YSD8QA&#10;AADbAAAADwAAAGRycy9kb3ducmV2LnhtbESP3WoCMRSE7wu+QzhC72rWYqWsRhGLUgoV6x9eHjbH&#10;zermZElS3b59IxR6OczMN8x42tpaXMmHyrGCfi8DQVw4XXGpYLddPL2CCBFZY+2YFPxQgOmk8zDG&#10;XLsbf9F1E0uRIBxyVGBibHIpQ2HIYui5hjh5J+ctxiR9KbXHW4LbWj5n2VBarDgtGGxobqi4bL6t&#10;Av225PXHMfiVPuHLp9ktzvtDrdRjt52NQERq43/4r/2uFQyG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2Eg/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ZAdsQA&#10;AADbAAAADwAAAGRycy9kb3ducmV2LnhtbESPQWvCQBSE7wX/w/IEL6IbpVR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WQHb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4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3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E8836" id="Group 41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GbNGUEYBAAAKg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Gxl8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cw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BsZf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TeAcUA&#10;AADbAAAADwAAAGRycy9kb3ducmV2LnhtbESPQWvCQBSE7wX/w/KEXkrdWKR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N4B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0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429EF3" id="Group 38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CcxNsTGQQAACoLAAAOAAAAAAAAAAAAAAAAAC4CAABkcnMvZTJvRG9jLnhtbFBLAQItABQABgAI&#10;AAAAIQCQ/EnS3AAAAAkBAAAPAAAAAAAAAAAAAAAAAHMGAABkcnMvZG93bnJldi54bWxQSwUGAAAA&#10;AAQABADzAAAAfAcAAAAA&#10;">
                <v:oval id="Oval 3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v4MIA&#10;AADbAAAADwAAAGRycy9kb3ducmV2LnhtbERPy2oCMRTdF/oP4QruNGNppYxGKRaLFCp2fNDlZXKd&#10;TJ3cDEmq49+bhdDl4byn88424kw+1I4VjIYZCOLS6ZorBbvtcvAKIkRkjY1jUnClAPPZ48MUc+0u&#10;/E3nIlYihXDIUYGJsc2lDKUhi2HoWuLEHZ23GBP0ldQeLyncNvIpy8bSYs2pwWBLC0PlqfizCvT7&#10;B28+f4Jf6yO+fJnd8nd/aJTq97q3CYhIXfwX390rreA5rU9f0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Ey/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N9mcQA&#10;AADbAAAADwAAAGRycy9kb3ducmV2LnhtbESPQWvCQBSE74X+h+UVeim6UUR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fZn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7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D0BA4" id="Group 35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D1BIeeHAQAACoLAAAOAAAAAAAAAAAAAAAAAC4CAABkcnMvZTJvRG9jLnhtbFBLAQItABQA&#10;BgAIAAAAIQCQ/EnS3AAAAAkBAAAPAAAAAAAAAAAAAAAAAHYGAABkcnMvZG93bnJldi54bWxQSwUG&#10;AAAAAAQABADzAAAAfwcAAAAA&#10;">
                <v:oval id="Oval 3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E6cQA&#10;AADbAAAADwAAAGRycy9kb3ducmV2LnhtbESPUUvDMBSF3wX/Q7iCby5VmUpdVoZSEcGhc4qPl+au&#10;qUtuShLb+u8XQfDxcM75DmdRTc6KgULsPCs4nxUgiBuvO24VbN/qsxsQMSFrtJ5JwQ9FqJbHRwss&#10;tR/5lYZNakWGcCxRgUmpL6WMjSGHceZ74uztfHCYsgyt1AHHDHdWXhTFlXTYcV4w2NOdoWa/+XYK&#10;9P0Dvzx9xrDWO5w/m2399f5hlTo9mVa3IBJN6T/8137UCi6v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8xOn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nec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6d5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4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B5E6AD" id="Group 32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6QohbHAQAACoLAAAOAAAAAAAAAAAAAAAAAC4CAABkcnMvZTJvRG9jLnhtbFBLAQItABQA&#10;BgAIAAAAIQCQ/EnS3AAAAAkBAAAPAAAAAAAAAAAAAAAAAHYGAABkcnMvZG93bnJldi54bWxQSwUG&#10;AAAAAAQABADzAAAAfwcAAAAA&#10;">
                <v:oval id="Oval 3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ansQA&#10;AADbAAAADwAAAGRycy9kb3ducmV2LnhtbESPUUvDMBSF3wX/Q7iCby5Vp0hdVoZSEcGhc4qPl+au&#10;qUtuShLb+u8XQfDxcM75DmdRTc6KgULsPCs4nxUgiBuvO24VbN/qsxsQMSFrtJ5JwQ9FqJbHRwss&#10;tR/5lYZNakWGcCxRgUmpL6WMjSGHceZ74uztfHCYsgyt1AHHDHdWXhTFtXTYcV4w2NOdoWa/+XYK&#10;9P0Dvzx9xrDWO7x6Ntv66/3DKnV6Mq1uQSSa0n/4r/2oFVzO4f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uWp7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4I58QA&#10;AADbAAAADwAAAGRycy9kb3ducmV2LnhtbESPQWvCQBSE7wX/w/IEL6IbLRV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COf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1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375E6" id="Group 29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OF7i8wbBAAAKgsAAA4AAAAAAAAAAAAAAAAALgIAAGRycy9lMm9Eb2MueG1sUEsBAi0AFAAG&#10;AAgAAAAhAJD8SdLcAAAACQEAAA8AAAAAAAAAAAAAAAAAdQYAAGRycy9kb3ducmV2LnhtbFBLBQYA&#10;AAAABAAEAPMAAAB+BwAAAAA=&#10;">
                <v:oval id="Oval 3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5BsQA&#10;AADbAAAADwAAAGRycy9kb3ducmV2LnhtbESPQWsCMRSE7wX/Q3iCN82qWGRrFGlRitCi1haPj81z&#10;s7p5WZJUt/++KQg9DjPzDTNbtLYWV/KhcqxgOMhAEBdOV1wqOHys+lMQISJrrB2Tgh8KsJh3HmaY&#10;a3fjHV33sRQJwiFHBSbGJpcyFIYshoFriJN3ct5iTNKXUnu8Jbit5SjLHqXFitOCwYaeDRWX/bdV&#10;oF/WvN0cg3/XJ5y8mcPq/PlVK9XrtssnEJHa+B++t1+1gvEQ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Z+Qb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Qk8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vA+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nkJP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2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8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5646C" id="Group 26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GgcKwwbBAAAKgsAAA4AAAAAAAAAAAAAAAAALgIAAGRycy9lMm9Eb2MueG1sUEsBAi0AFAAG&#10;AAgAAAAhAJD8SdLcAAAACQEAAA8AAAAAAAAAAAAAAAAAdQYAAGRycy9kb3ducmV2LnhtbFBLBQYA&#10;AAAABAAEAPMAAAB+BwAAAAA=&#10;">
                <v:oval id="Oval 2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GRsEA&#10;AADbAAAADwAAAGRycy9kb3ducmV2LnhtbERPW2vCMBR+F/Yfwhn4pqmCQzpTGQ5FBhvzMvHx0Jw2&#10;3ZqTkmTa/fvlQfDx47svlr1txYV8aBwrmIwzEMSl0w3XCo6H9WgOIkRkja1jUvBHAZbFw2CBuXZX&#10;3tFlH2uRQjjkqMDE2OVShtKQxTB2HXHiKuctxgR9LbXHawq3rZxm2ZO02HBqMNjRylD5s/+1CvTr&#10;hj/fzsF/6Apn7+a4/v46tUoNH/uXZxCR+ngX39xbrWCaxqYv6Q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6xkb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2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5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8D23A" id="Group 23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C2&#10;8n1KFgQAACoLAAAOAAAAAAAAAAAAAAAAAC4CAABkcnMvZTJvRG9jLnhtbFBLAQItABQABgAIAAAA&#10;IQCQ/EnS3AAAAAkBAAAPAAAAAAAAAAAAAAAAAHAGAABkcnMvZG93bnJldi54bWxQSwUGAAAAAAQA&#10;BADzAAAAeQcAAAAA&#10;">
                <v:oval id="Oval 2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p2MQA&#10;AADbAAAADwAAAGRycy9kb3ducmV2LnhtbESP3WoCMRSE7wu+QzhC72pWQZGtUcSiiGCpPy29PGyO&#10;m7WbkyVJdX37piB4OczMN8xk1tpaXMiHyrGCfi8DQVw4XXGp4HhYvoxBhIissXZMCm4UYDbtPE0w&#10;1+7KO7rsYykShEOOCkyMTS5lKAxZDD3XECfv5LzFmKQvpfZ4TXBby0GWjaTFitOCwYYWhoqf/a9V&#10;oN9W/LH5Dv5dn3C4Ncfl+fOrVuq5285fQURq4yN8b6+1gsEQ/r+kH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7adj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ATcQA&#10;AADbAAAADwAAAGRycy9kb3ducmV2LnhtbESPQWuDQBSE74X8h+UFcinN2hxCMdmEIoRIKIRq4vnh&#10;vqrUfavuVu2/7xYKPQ4z8w2zP86mFSMNrrGs4HkdgSAurW64UnDLT08vIJxH1thaJgXf5OB4WDzs&#10;MdZ24ncaM1+JAGEXo4La+y6W0pU1GXRr2xEH78MOBn2QQyX1gFOAm1ZuomgrDTYcFmrsKKmp/My+&#10;jIKpvI5F/naW18citdynfZLdL0qtlvPrDoSn2f+H/9qpVrDZwu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FAE3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2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2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AF78C" id="Group 20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121FAQAACo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">
                <v:oval id="Oval 2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LxrMQA&#10;AADbAAAADwAAAGRycy9kb3ducmV2LnhtbESPQWsCMRSE74L/ITyhN826oJTVKMVikUKlVVt6fGye&#10;m9XNy5Kkuv57Uyj0OMzMN8x82dlGXMiH2rGC8SgDQVw6XXOl4LBfDx9BhIissXFMCm4UYLno9+ZY&#10;aHflD7rsYiUShEOBCkyMbSFlKA1ZDCPXEifv6LzFmKSvpPZ4TXDbyDzLptJizWnBYEsrQ+V592MV&#10;6OcXfn/9Dn6rjzh5M4f16fOrUeph0D3NQETq4n/4r73RCvIcfr+k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S8az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1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9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02DD72" id="Group 17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OapDQYBAAAKgsAAA4AAAAAAAAAAAAAAAAALgIAAGRycy9lMm9Eb2MueG1sUEsBAi0AFAAGAAgA&#10;AAAhAJD8SdLcAAAACQEAAA8AAAAAAAAAAAAAAAAAcgYAAGRycy9kb3ducmV2LnhtbFBLBQYAAAAA&#10;BAAEAPMAAAB7BwAAAAA=&#10;">
                <v:oval id="Oval 1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qpYMIA&#10;AADbAAAADwAAAGRycy9kb3ducmV2LnhtbERPTWsCMRC9F/ofwhR606xCxa5GkRalCBW1Kh6HzbjZ&#10;djNZklS3/94IQm/zeJ8znra2FmfyoXKsoNfNQBAXTldcKth9zTtDECEia6wdk4I/CjCdPD6MMdfu&#10;whs6b2MpUgiHHBWYGJtcylAYshi6riFO3Ml5izFBX0rt8ZLCbS37WTaQFitODQYbejNU/Gx/rQL9&#10;vuD18hj8Sp/w5dPs5t/7Q63U81M7G4GI1MZ/8d39odP8V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mqlg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9osAA&#10;AADb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MP68CX8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WA9osAAAADbAAAADwAAAAAAAAAAAAAAAACYAgAAZHJzL2Rvd25y&#10;ZXYueG1sUEsFBgAAAAAEAAQA9QAAAIUDAAAAAA=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1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6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2D509" id="Group 14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XG3HQQAACo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ID1xtx0EAAAqCwAADgAAAAAAAAAAAAAAAAAuAgAAZHJzL2Uyb0RvYy54bWxQSwECLQAU&#10;AAYACAAAACEAkPxJ0twAAAAJAQAADwAAAAAAAAAAAAAAAAB3BgAAZHJzL2Rvd25yZXYueG1sUEsF&#10;BgAAAAAEAAQA8wAAAIAHAAAAAA==&#10;">
                <v:oval id="Oval 1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U9EsEA&#10;AADbAAAADwAAAGRycy9kb3ducmV2LnhtbERP22oCMRB9L/gPYQTfalZBKatRRLGUQqX1ho/DZtys&#10;biZLkur2702h0Lc5nOtM562txY18qBwrGPQzEMSF0xWXCva79fMLiBCRNdaOScEPBZjPOk9TzLW7&#10;8xfdtrEUKYRDjgpMjE0uZSgMWQx91xAn7uy8xZigL6X2eE/htpbDLBtLixWnBoMNLQ0V1+23VaBX&#10;r/z5fgp+o884+jD79eVwrJXqddvFBESkNv6L/9xvOs0fw+8v6QA5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FPRLBAAAA2wAAAA8AAAAAAAAAAAAAAAAAmAIAAGRycy9kb3du&#10;cmV2LnhtbFBLBQYAAAAABAAEAPUAAACGAwAAAAA=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3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4E0CB" id="Group 11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DvhkbIYBAAAKgsAAA4AAAAAAAAAAAAAAAAALgIAAGRycy9lMm9Eb2MueG1sUEsBAi0AFAAGAAgA&#10;AAAhAJD8SdLcAAAACQEAAA8AAAAAAAAAAAAAAAAAcgYAAGRycy9kb3ducmV2LnhtbFBLBQYAAAAA&#10;BAAEAPMAAAB7BwAAAAA=&#10;">
                <v:oval id="Oval 1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KeisIA&#10;AADbAAAADwAAAGRycy9kb3ducmV2LnhtbERPTWsCMRC9F/ofwhR606wWpaxGkRalCBW1Kh6HzbjZ&#10;djNZklS3/94IQm/zeJ8znra2FmfyoXKsoNfNQBAXTldcKth9zTuvIEJE1lg7JgV/FGA6eXwYY67d&#10;hTd03sZSpBAOOSowMTa5lKEwZDF0XUOcuJPzFmOCvpTa4yWF21r2s2woLVacGgw29Gao+Nn+WgX6&#10;fcHr5TH4lT7h4NPs5t/7Q63U81M7G4GI1MZ/8d39odP8F7j9kg6Qk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cp6K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xHMIA&#10;AADbAAAADwAAAGRycy9kb3ducmV2LnhtbERPTWvCQBC9C/6HZYReRDctIi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/Ec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0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4FC7A" id="Group 8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YBqIHwQAACcLAAAOAAAAAAAAAAAAAAAAAC4CAABkcnMvZTJvRG9jLnhtbFBLAQIt&#10;ABQABgAIAAAAIQCQ/EnS3AAAAAkBAAAPAAAAAAAAAAAAAAAAAHkGAABkcnMvZG93bnJldi54bWxQ&#10;SwUGAAAAAAQABADzAAAAggcAAAAA&#10;">
                <v:oval id="Oval 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A/cUA&#10;AADbAAAADwAAAGRycy9kb3ducmV2LnhtbESPQWsCMRCF7wX/Qxiht5q1UClbo5QWSxEUa23pcdiM&#10;m62byZJEXf+9cyj0NsN7894303nvW3WimJrABsajAhRxFWzDtYHd5+LuEVTKyBbbwGTgQgnms8HN&#10;FEsbzvxBp22ulYRwKtGAy7krtU6VI49pFDpi0fYhesyyxlrbiGcJ962+L4qJ9tiwNDjs6MVRddge&#10;vQH7+sab5U+Ka7vHh5XbLX6/vltjbof98xOoTH3+N/9dv1vBF3r5RQb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AD9xQAAANsAAAAPAAAAAAAAAAAAAAAAAJgCAABkcnMv&#10;ZG93bnJldi54bWxQSwUGAAAAAAQABAD1AAAAigMAAAAA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7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506FB" id="Group 5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IyW8SgYBAAAJAsAAA4AAAAAAAAAAAAAAAAALgIAAGRycy9lMm9Eb2MueG1sUEsBAi0AFAAGAAgA&#10;AAAhAJD8SdLcAAAACQEAAA8AAAAAAAAAAAAAAAAAcgYAAGRycy9kb3ducmV2LnhtbFBLBQYAAAAA&#10;BAAEAPMAAAB7BwAAAAA=&#10;">
                <v:oval id="Oval 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IvsMA&#10;AADaAAAADwAAAGRycy9kb3ducmV2LnhtbESPQWsCMRSE74X+h/AKvWlWoVpWo0iLUoSKWhWPj81z&#10;s+3mZUlS3f57Iwg9DjPzDTOetrYWZ/Khcqyg181AEBdOV1wq2H3NO68gQkTWWDsmBX8UYDp5fBhj&#10;rt2FN3TexlIkCIccFZgYm1zKUBiyGLquIU7eyXmLMUlfSu3xkuC2lv0sG0iLFacFgw29GSp+tr9W&#10;gX5f8Hp5DH6lT/jyaXbz7/2hVur5qZ2NQERq43/43v7QCoZ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MIvs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/>
                <w10:wrap anchorx="margin" anchory="margin"/>
              </v:group>
            </w:pict>
          </mc:Fallback>
        </mc:AlternateContent>
      </w:r>
      <w:r w:rsidR="00101704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5204460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0" t="0" r="0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0F8A4" id="Group 2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CPuZGwGQQAACQLAAAOAAAAAAAAAAAAAAAAAC4CAABkcnMvZTJvRG9jLnhtbFBLAQItABQABgAI&#10;AAAAIQCQ/EnS3AAAAAkBAAAPAAAAAAAAAAAAAAAAAHMGAABkcnMvZG93bnJldi54bWxQSwUGAAAA&#10;AAQABADzAAAAfAcAAAAA&#10;">
                <v:oval id="Oval 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GWycMA&#10;AADaAAAADwAAAGRycy9kb3ducmV2LnhtbESPQWsCMRSE74X+h/AKvWlWqVJWo0iLUoSKWhWPj81z&#10;s+3mZUlS3f57Iwg9DjPzDTOetrYWZ/Khcqyg181AEBdOV1wq2H3NO68gQkTWWDsmBX8UYDp5fBhj&#10;rt2FN3TexlIkCIccFZgYm1zKUBiyGLquIU7eyXmLMUlfSu3xkuC2lv0sG0qLFacFgw29GSp+tr9W&#10;gX5f8Hp5DH6lTzj4NLv59/5QK/X81M5GICK18T98b39oBS9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GWyc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jlHcMA&#10;AADaAAAADwAAAGRycy9kb3ducmV2LnhtbESPQWvCQBSE74L/YXlCL6KbFpQ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jlHcMAAADaAAAADwAAAAAAAAAAAAAAAACYAgAAZHJzL2Rv&#10;d25yZXYueG1sUEsFBgAAAAAEAAQA9QAAAIgDAAAAAA==&#10;" filled="f" stroked="f"/>
                <w10:wrap anchorx="margin" anchory="margin"/>
              </v:group>
            </w:pict>
          </mc:Fallback>
        </mc:AlternateContent>
      </w:r>
    </w:p>
    <w:sdt>
      <w:sdtPr>
        <w:rPr>
          <w:rFonts w:ascii="微軟正黑體" w:eastAsia="微軟正黑體" w:hAnsi="微軟正黑體"/>
          <w:sz w:val="28"/>
        </w:rPr>
        <w:alias w:val="副標題"/>
        <w:tag w:val="副標題"/>
        <w:id w:val="221498499"/>
        <w:placeholder>
          <w:docPart w:val="D6B68632A8B942EA9072B168D8DA4FB7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F17EE1" w:rsidRPr="006F7CCF" w:rsidRDefault="00DF7951">
          <w:pPr>
            <w:pStyle w:val="a7"/>
            <w:rPr>
              <w:rFonts w:ascii="微軟正黑體" w:eastAsia="微軟正黑體" w:hAnsi="微軟正黑體"/>
            </w:rPr>
          </w:pPr>
          <w:r w:rsidRPr="006F7CCF">
            <w:rPr>
              <w:rFonts w:ascii="微軟正黑體" w:eastAsia="微軟正黑體" w:hAnsi="微軟正黑體" w:hint="eastAsia"/>
              <w:sz w:val="28"/>
            </w:rPr>
            <w:t>HTML 261 期末報告</w:t>
          </w:r>
        </w:p>
      </w:sdtContent>
    </w:sdt>
    <w:p w:rsidR="00F17EE1" w:rsidRPr="006F7CCF" w:rsidRDefault="00DF7951">
      <w:pPr>
        <w:rPr>
          <w:rFonts w:ascii="新細明體" w:eastAsia="新細明體" w:hAnsi="新細明體"/>
          <w:b/>
          <w:color w:val="auto"/>
          <w:sz w:val="24"/>
        </w:rPr>
      </w:pPr>
      <w:r w:rsidRPr="006F7CCF">
        <w:rPr>
          <w:rFonts w:ascii="新細明體" w:eastAsia="新細明體" w:hAnsi="新細明體" w:hint="eastAsia"/>
          <w:b/>
          <w:color w:val="auto"/>
          <w:sz w:val="24"/>
        </w:rPr>
        <w:t>遊戲介紹：</w:t>
      </w:r>
    </w:p>
    <w:p w:rsidR="00DF7951" w:rsidRPr="006F7CCF" w:rsidRDefault="00DF7951">
      <w:pPr>
        <w:rPr>
          <w:rFonts w:ascii="新細明體" w:eastAsia="新細明體" w:hAnsi="新細明體"/>
          <w:color w:val="auto"/>
          <w:sz w:val="24"/>
        </w:rPr>
      </w:pPr>
      <w:r w:rsidRPr="006F7CCF">
        <w:rPr>
          <w:rFonts w:ascii="新細明體" w:eastAsia="新細明體" w:hAnsi="新細明體" w:hint="eastAsia"/>
          <w:color w:val="auto"/>
          <w:sz w:val="24"/>
        </w:rPr>
        <w:t>主角的菜園時常少了一些果物，</w:t>
      </w:r>
      <w:proofErr w:type="gramStart"/>
      <w:r w:rsidRPr="006F7CCF">
        <w:rPr>
          <w:rFonts w:ascii="新細明體" w:eastAsia="新細明體" w:hAnsi="新細明體" w:hint="eastAsia"/>
          <w:color w:val="auto"/>
          <w:sz w:val="24"/>
        </w:rPr>
        <w:t>這天，主角巡場</w:t>
      </w:r>
      <w:proofErr w:type="gramEnd"/>
      <w:r w:rsidRPr="006F7CCF">
        <w:rPr>
          <w:rFonts w:ascii="新細明體" w:eastAsia="新細明體" w:hAnsi="新細明體" w:hint="eastAsia"/>
          <w:color w:val="auto"/>
          <w:sz w:val="24"/>
        </w:rPr>
        <w:t>時，終於發現原來是被兔子吃掉的，主角因此一路追趕這些兔子，哪知這些兔子</w:t>
      </w:r>
      <w:r w:rsidR="00101704" w:rsidRPr="006F7CCF">
        <w:rPr>
          <w:rFonts w:ascii="新細明體" w:eastAsia="新細明體" w:hAnsi="新細明體" w:hint="eastAsia"/>
          <w:color w:val="auto"/>
          <w:sz w:val="24"/>
        </w:rPr>
        <w:t>太超過，還不認錯的對著主角扮鬼臉，因此主角決定要抓取這些兔子教訓</w:t>
      </w:r>
      <w:proofErr w:type="gramStart"/>
      <w:r w:rsidR="00101704" w:rsidRPr="006F7CCF">
        <w:rPr>
          <w:rFonts w:ascii="新細明體" w:eastAsia="新細明體" w:hAnsi="新細明體" w:hint="eastAsia"/>
          <w:color w:val="auto"/>
          <w:sz w:val="24"/>
        </w:rPr>
        <w:t>牠</w:t>
      </w:r>
      <w:proofErr w:type="gramEnd"/>
      <w:r w:rsidR="00101704" w:rsidRPr="006F7CCF">
        <w:rPr>
          <w:rFonts w:ascii="新細明體" w:eastAsia="新細明體" w:hAnsi="新細明體" w:hint="eastAsia"/>
          <w:color w:val="auto"/>
          <w:sz w:val="24"/>
        </w:rPr>
        <w:t>們</w:t>
      </w:r>
      <w:r w:rsidR="00101704" w:rsidRPr="006F7CCF">
        <w:rPr>
          <w:rFonts w:ascii="新細明體" w:eastAsia="新細明體" w:hAnsi="新細明體"/>
          <w:color w:val="auto"/>
          <w:sz w:val="24"/>
        </w:rPr>
        <w:t>…</w:t>
      </w:r>
    </w:p>
    <w:p w:rsidR="00DF7951" w:rsidRDefault="00DF7951">
      <w:pPr>
        <w:rPr>
          <w:color w:val="auto"/>
        </w:rPr>
      </w:pPr>
    </w:p>
    <w:p w:rsidR="00101704" w:rsidRDefault="00101704">
      <w:pPr>
        <w:rPr>
          <w:rFonts w:ascii="新細明體" w:eastAsia="新細明體" w:hAnsi="新細明體"/>
          <w:b/>
          <w:color w:val="auto"/>
          <w:sz w:val="24"/>
        </w:rPr>
      </w:pPr>
      <w:r w:rsidRPr="006F7CCF">
        <w:rPr>
          <w:rFonts w:ascii="新細明體" w:eastAsia="新細明體" w:hAnsi="新細明體" w:hint="eastAsia"/>
          <w:b/>
          <w:color w:val="auto"/>
          <w:sz w:val="24"/>
        </w:rPr>
        <w:t>遊戲架構：</w:t>
      </w:r>
    </w:p>
    <w:p w:rsidR="006F7CCF" w:rsidRDefault="006F7CCF">
      <w:pPr>
        <w:rPr>
          <w:rFonts w:eastAsia="新細明體"/>
          <w:b/>
          <w:color w:val="auto"/>
          <w:sz w:val="24"/>
        </w:rPr>
      </w:pPr>
      <w:r>
        <w:rPr>
          <w:rFonts w:hint="eastAsia"/>
          <w:b/>
          <w:noProof/>
          <w:color w:val="auto"/>
          <w:sz w:val="24"/>
        </w:rPr>
        <w:drawing>
          <wp:inline distT="0" distB="0" distL="0" distR="0" wp14:anchorId="0CC2DA37" wp14:editId="2A3A19A4">
            <wp:extent cx="5734050" cy="1362075"/>
            <wp:effectExtent l="38100" t="0" r="19050" b="0"/>
            <wp:docPr id="81" name="資料庫圖表 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017391" w:rsidRDefault="00017391" w:rsidP="00525B80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t>開始遊戲：</w:t>
      </w:r>
      <w:r>
        <w:rPr>
          <w:rFonts w:eastAsia="新細明體" w:hint="eastAsia"/>
          <w:b/>
          <w:color w:val="auto"/>
          <w:sz w:val="24"/>
        </w:rPr>
        <w:t xml:space="preserve">  </w:t>
      </w:r>
    </w:p>
    <w:p w:rsidR="00017391" w:rsidRPr="00532213" w:rsidRDefault="00017391" w:rsidP="00525B80">
      <w:pPr>
        <w:pStyle w:val="af8"/>
        <w:numPr>
          <w:ilvl w:val="0"/>
          <w:numId w:val="5"/>
        </w:numPr>
        <w:spacing w:afterLines="100" w:after="240" w:line="360" w:lineRule="auto"/>
        <w:ind w:left="1315" w:rightChars="-28" w:right="-56" w:hanging="357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關卡制，目前預計有</w:t>
      </w:r>
      <w:r w:rsidRPr="00532213">
        <w:rPr>
          <w:rFonts w:eastAsia="新細明體" w:hint="eastAsia"/>
          <w:color w:val="auto"/>
          <w:sz w:val="24"/>
        </w:rPr>
        <w:t>3</w:t>
      </w:r>
      <w:r w:rsidRPr="00532213">
        <w:rPr>
          <w:rFonts w:eastAsia="新細明體" w:hint="eastAsia"/>
          <w:color w:val="auto"/>
          <w:sz w:val="24"/>
        </w:rPr>
        <w:t>個關卡</w:t>
      </w:r>
    </w:p>
    <w:p w:rsidR="00017391" w:rsidRPr="00532213" w:rsidRDefault="00017391" w:rsidP="00525B80">
      <w:pPr>
        <w:pStyle w:val="af8"/>
        <w:numPr>
          <w:ilvl w:val="0"/>
          <w:numId w:val="5"/>
        </w:numPr>
        <w:spacing w:afterLines="100" w:after="240" w:line="360" w:lineRule="auto"/>
        <w:ind w:left="1315" w:rightChars="-28" w:right="-56" w:hanging="357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各關卡會設立目標，玩家需在</w:t>
      </w:r>
      <w:r w:rsidRPr="00532213">
        <w:rPr>
          <w:rFonts w:eastAsia="新細明體" w:hint="eastAsia"/>
          <w:color w:val="auto"/>
          <w:sz w:val="24"/>
        </w:rPr>
        <w:t>1</w:t>
      </w:r>
      <w:r w:rsidRPr="00532213">
        <w:rPr>
          <w:rFonts w:eastAsia="新細明體" w:hint="eastAsia"/>
          <w:color w:val="auto"/>
          <w:sz w:val="24"/>
        </w:rPr>
        <w:t>分鐘內攻擊兔子達到目標數量才可過關</w:t>
      </w:r>
    </w:p>
    <w:p w:rsidR="00017391" w:rsidRDefault="00017391" w:rsidP="00525B80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t>兔子</w:t>
      </w:r>
      <w:proofErr w:type="gramStart"/>
      <w:r>
        <w:rPr>
          <w:rFonts w:eastAsia="新細明體" w:hint="eastAsia"/>
          <w:b/>
          <w:color w:val="auto"/>
          <w:sz w:val="24"/>
        </w:rPr>
        <w:t>收集冊</w:t>
      </w:r>
      <w:proofErr w:type="gramEnd"/>
      <w:r>
        <w:rPr>
          <w:rFonts w:eastAsia="新細明體" w:hint="eastAsia"/>
          <w:b/>
          <w:color w:val="auto"/>
          <w:sz w:val="24"/>
        </w:rPr>
        <w:t>：</w:t>
      </w:r>
    </w:p>
    <w:p w:rsidR="00525B80" w:rsidRPr="00532213" w:rsidRDefault="00525B80" w:rsidP="00532213">
      <w:pPr>
        <w:pStyle w:val="af8"/>
        <w:numPr>
          <w:ilvl w:val="0"/>
          <w:numId w:val="8"/>
        </w:numPr>
        <w:spacing w:afterLines="100" w:after="240" w:line="360" w:lineRule="auto"/>
        <w:ind w:rightChars="-28" w:right="-56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玩家在遊戲內攻擊的兔子可收集起來在兔子</w:t>
      </w:r>
      <w:proofErr w:type="gramStart"/>
      <w:r w:rsidRPr="00532213">
        <w:rPr>
          <w:rFonts w:eastAsia="新細明體" w:hint="eastAsia"/>
          <w:color w:val="auto"/>
          <w:sz w:val="24"/>
        </w:rPr>
        <w:t>收集冊</w:t>
      </w:r>
      <w:proofErr w:type="gramEnd"/>
      <w:r w:rsidRPr="00532213">
        <w:rPr>
          <w:rFonts w:eastAsia="新細明體" w:hint="eastAsia"/>
          <w:color w:val="auto"/>
          <w:sz w:val="24"/>
        </w:rPr>
        <w:t>裡</w:t>
      </w:r>
    </w:p>
    <w:p w:rsidR="00525B80" w:rsidRPr="00532213" w:rsidRDefault="00525B80" w:rsidP="00532213">
      <w:pPr>
        <w:pStyle w:val="af8"/>
        <w:numPr>
          <w:ilvl w:val="0"/>
          <w:numId w:val="8"/>
        </w:numPr>
        <w:spacing w:afterLines="100" w:after="240" w:line="360" w:lineRule="auto"/>
        <w:ind w:left="1315" w:rightChars="-28" w:right="-56" w:hanging="357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每關卡出現的兔子均不同，一個關卡可出現</w:t>
      </w:r>
      <w:r w:rsidRPr="00532213">
        <w:rPr>
          <w:rFonts w:eastAsia="新細明體" w:hint="eastAsia"/>
          <w:color w:val="auto"/>
          <w:sz w:val="24"/>
        </w:rPr>
        <w:t>10</w:t>
      </w:r>
      <w:r w:rsidRPr="00532213">
        <w:rPr>
          <w:rFonts w:eastAsia="新細明體" w:hint="eastAsia"/>
          <w:color w:val="auto"/>
          <w:sz w:val="24"/>
        </w:rPr>
        <w:t>種兔子</w:t>
      </w:r>
    </w:p>
    <w:p w:rsidR="00017391" w:rsidRDefault="00525B80" w:rsidP="00532213">
      <w:pPr>
        <w:pStyle w:val="af8"/>
        <w:numPr>
          <w:ilvl w:val="0"/>
          <w:numId w:val="8"/>
        </w:numPr>
        <w:spacing w:afterLines="100" w:after="240" w:line="360" w:lineRule="auto"/>
        <w:ind w:left="1315" w:rightChars="-28" w:right="-56" w:hanging="357"/>
        <w:rPr>
          <w:rFonts w:eastAsia="新細明體"/>
          <w:color w:val="auto"/>
          <w:sz w:val="24"/>
        </w:rPr>
      </w:pPr>
      <w:r w:rsidRPr="00532213">
        <w:rPr>
          <w:rFonts w:eastAsia="新細明體" w:hint="eastAsia"/>
          <w:color w:val="auto"/>
          <w:sz w:val="24"/>
        </w:rPr>
        <w:t>兔子為隨機出現</w:t>
      </w:r>
    </w:p>
    <w:p w:rsidR="00532213" w:rsidRPr="00532213" w:rsidRDefault="00532213" w:rsidP="00532213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 w:rsidRPr="00532213">
        <w:rPr>
          <w:rFonts w:eastAsia="新細明體" w:hint="eastAsia"/>
          <w:b/>
          <w:color w:val="auto"/>
          <w:sz w:val="24"/>
        </w:rPr>
        <w:t>帳號登入：</w:t>
      </w:r>
    </w:p>
    <w:p w:rsidR="00532213" w:rsidRDefault="00532213" w:rsidP="00532213">
      <w:pPr>
        <w:pStyle w:val="af8"/>
        <w:numPr>
          <w:ilvl w:val="0"/>
          <w:numId w:val="9"/>
        </w:numPr>
        <w:spacing w:afterLines="100" w:after="240" w:line="360" w:lineRule="auto"/>
        <w:ind w:rightChars="-28" w:right="-56"/>
        <w:rPr>
          <w:rFonts w:eastAsia="新細明體"/>
          <w:color w:val="auto"/>
          <w:sz w:val="24"/>
        </w:rPr>
      </w:pPr>
      <w:proofErr w:type="gramStart"/>
      <w:r>
        <w:rPr>
          <w:rFonts w:eastAsia="新細明體" w:hint="eastAsia"/>
          <w:color w:val="auto"/>
          <w:sz w:val="24"/>
        </w:rPr>
        <w:t>玩家可綁定</w:t>
      </w:r>
      <w:proofErr w:type="gramEnd"/>
      <w:r>
        <w:rPr>
          <w:rFonts w:eastAsia="新細明體" w:hint="eastAsia"/>
          <w:color w:val="auto"/>
          <w:sz w:val="24"/>
        </w:rPr>
        <w:t>帳號或以遊客身分進行遊戲</w:t>
      </w:r>
    </w:p>
    <w:p w:rsidR="00532213" w:rsidRPr="00532213" w:rsidRDefault="00532213" w:rsidP="00532213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 w:rsidRPr="00532213">
        <w:rPr>
          <w:rFonts w:eastAsia="新細明體" w:hint="eastAsia"/>
          <w:b/>
          <w:color w:val="auto"/>
          <w:sz w:val="24"/>
        </w:rPr>
        <w:t>製作團隊：</w:t>
      </w:r>
    </w:p>
    <w:p w:rsidR="00532213" w:rsidRDefault="00532213" w:rsidP="00532213">
      <w:pPr>
        <w:pStyle w:val="af8"/>
        <w:numPr>
          <w:ilvl w:val="0"/>
          <w:numId w:val="10"/>
        </w:numPr>
        <w:spacing w:afterLines="100" w:after="240" w:line="360" w:lineRule="auto"/>
        <w:ind w:rightChars="-28" w:right="-56"/>
        <w:rPr>
          <w:rFonts w:eastAsia="新細明體"/>
          <w:color w:val="auto"/>
          <w:sz w:val="24"/>
        </w:rPr>
      </w:pPr>
      <w:r>
        <w:rPr>
          <w:rFonts w:eastAsia="新細明體" w:hint="eastAsia"/>
          <w:color w:val="auto"/>
          <w:sz w:val="24"/>
        </w:rPr>
        <w:t>遊戲製作者</w:t>
      </w:r>
    </w:p>
    <w:p w:rsidR="00532213" w:rsidRPr="00532213" w:rsidRDefault="00532213" w:rsidP="00532213">
      <w:pPr>
        <w:pStyle w:val="af8"/>
        <w:numPr>
          <w:ilvl w:val="0"/>
          <w:numId w:val="3"/>
        </w:numPr>
        <w:spacing w:line="360" w:lineRule="auto"/>
        <w:ind w:left="579" w:hangingChars="241" w:hanging="579"/>
        <w:rPr>
          <w:rFonts w:eastAsia="新細明體"/>
          <w:b/>
          <w:color w:val="auto"/>
          <w:sz w:val="24"/>
        </w:rPr>
      </w:pPr>
      <w:r w:rsidRPr="00532213">
        <w:rPr>
          <w:rFonts w:eastAsia="新細明體" w:hint="eastAsia"/>
          <w:b/>
          <w:color w:val="auto"/>
          <w:sz w:val="24"/>
        </w:rPr>
        <w:t>排行榜：</w:t>
      </w:r>
    </w:p>
    <w:p w:rsidR="00F9132B" w:rsidRPr="00613D50" w:rsidRDefault="00532213" w:rsidP="00DC52F5">
      <w:pPr>
        <w:pStyle w:val="af8"/>
        <w:numPr>
          <w:ilvl w:val="0"/>
          <w:numId w:val="11"/>
        </w:numPr>
        <w:spacing w:afterLines="100" w:after="240" w:line="360" w:lineRule="auto"/>
        <w:ind w:rightChars="-28" w:right="-56"/>
        <w:rPr>
          <w:rFonts w:eastAsia="新細明體"/>
          <w:b/>
          <w:color w:val="auto"/>
          <w:sz w:val="24"/>
        </w:rPr>
      </w:pPr>
      <w:r w:rsidRPr="00613D50">
        <w:rPr>
          <w:rFonts w:eastAsia="新細明體" w:hint="eastAsia"/>
          <w:color w:val="auto"/>
          <w:sz w:val="24"/>
        </w:rPr>
        <w:t>可查看各關卡的分數排行</w:t>
      </w:r>
      <w:r w:rsidR="00F9132B" w:rsidRPr="00613D50">
        <w:rPr>
          <w:rFonts w:eastAsia="新細明體"/>
          <w:b/>
          <w:color w:val="auto"/>
          <w:sz w:val="24"/>
        </w:rPr>
        <w:br w:type="page"/>
      </w:r>
    </w:p>
    <w:p w:rsidR="006F7CCF" w:rsidRDefault="006F7CCF">
      <w:pPr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lastRenderedPageBreak/>
        <w:t>遊戲流程：</w:t>
      </w:r>
    </w:p>
    <w:p w:rsidR="00F9132B" w:rsidRDefault="00F9132B">
      <w:pPr>
        <w:rPr>
          <w:rFonts w:eastAsia="新細明體"/>
          <w:b/>
          <w:color w:val="auto"/>
          <w:sz w:val="24"/>
        </w:rPr>
      </w:pPr>
      <w:r>
        <w:rPr>
          <w:rFonts w:eastAsia="新細明體"/>
          <w:b/>
          <w:noProof/>
          <w:color w:val="auto"/>
          <w:sz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E162A27" wp14:editId="635C1965">
                <wp:simplePos x="0" y="0"/>
                <wp:positionH relativeFrom="column">
                  <wp:posOffset>1371600</wp:posOffset>
                </wp:positionH>
                <wp:positionV relativeFrom="paragraph">
                  <wp:posOffset>16510</wp:posOffset>
                </wp:positionV>
                <wp:extent cx="2619375" cy="8515350"/>
                <wp:effectExtent l="0" t="0" r="0" b="19050"/>
                <wp:wrapNone/>
                <wp:docPr id="121" name="群組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8515350"/>
                          <a:chOff x="0" y="0"/>
                          <a:chExt cx="2619375" cy="8515350"/>
                        </a:xfrm>
                      </wpg:grpSpPr>
                      <wps:wsp>
                        <wps:cNvPr id="84" name="向下箭號 84"/>
                        <wps:cNvSpPr/>
                        <wps:spPr>
                          <a:xfrm>
                            <a:off x="1085850" y="54292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676275" y="952500"/>
                            <a:ext cx="1085850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 w:rsidRPr="00C96329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片頭動畫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向下箭號 86"/>
                        <wps:cNvSpPr/>
                        <wps:spPr>
                          <a:xfrm>
                            <a:off x="1085850" y="143827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矩形 87"/>
                        <wps:cNvSpPr/>
                        <wps:spPr>
                          <a:xfrm>
                            <a:off x="685800" y="1838325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遊戲首頁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向下箭號 88"/>
                        <wps:cNvSpPr/>
                        <wps:spPr>
                          <a:xfrm>
                            <a:off x="1085850" y="235267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流程圖: 決策 89"/>
                        <wps:cNvSpPr/>
                        <wps:spPr>
                          <a:xfrm>
                            <a:off x="190500" y="2752725"/>
                            <a:ext cx="2066925" cy="6096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 w:rsidRPr="00C96329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帳號登入</w:t>
                              </w:r>
                              <w:r w:rsidR="00101362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流程圖: 替代處理程序 90"/>
                        <wps:cNvSpPr/>
                        <wps:spPr>
                          <a:xfrm>
                            <a:off x="638175" y="0"/>
                            <a:ext cx="1171575" cy="49530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6329" w:rsidRPr="00C96329" w:rsidRDefault="00C96329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 w:rsidRPr="00C96329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開始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向下箭號 91"/>
                        <wps:cNvSpPr/>
                        <wps:spPr>
                          <a:xfrm>
                            <a:off x="457200" y="3257550"/>
                            <a:ext cx="266700" cy="371475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76200" y="36957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C96329" w:rsidRDefault="00101362" w:rsidP="00101362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綁定帳號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1447800" y="367665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C96329" w:rsidRDefault="00101362" w:rsidP="00101362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遊客登入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文字方塊 95"/>
                        <wps:cNvSpPr txBox="1"/>
                        <wps:spPr>
                          <a:xfrm>
                            <a:off x="0" y="3305175"/>
                            <a:ext cx="447675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101362" w:rsidRDefault="00101362">
                              <w:pPr>
                                <w:rPr>
                                  <w:rFonts w:eastAsia="新細明體"/>
                                  <w:b/>
                                  <w:color w:val="244583" w:themeColor="accent2" w:themeShade="80"/>
                                  <w:sz w:val="24"/>
                                </w:rPr>
                              </w:pPr>
                              <w:r w:rsidRPr="00101362">
                                <w:rPr>
                                  <w:rFonts w:eastAsia="新細明體" w:hint="eastAsia"/>
                                  <w:b/>
                                  <w:color w:val="244583" w:themeColor="accent2" w:themeShade="8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文字方塊 96"/>
                        <wps:cNvSpPr txBox="1"/>
                        <wps:spPr>
                          <a:xfrm>
                            <a:off x="2171700" y="3286125"/>
                            <a:ext cx="447675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1362" w:rsidRPr="00101362" w:rsidRDefault="00101362" w:rsidP="00101362">
                              <w:pPr>
                                <w:rPr>
                                  <w:rFonts w:eastAsia="新細明體"/>
                                  <w:b/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/>
                                  <w:b/>
                                  <w:color w:val="FF0000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1" name="群組 101"/>
                        <wpg:cNvGrpSpPr/>
                        <wpg:grpSpPr>
                          <a:xfrm>
                            <a:off x="438150" y="4286250"/>
                            <a:ext cx="1562100" cy="1009650"/>
                            <a:chOff x="0" y="0"/>
                            <a:chExt cx="1562100" cy="1009650"/>
                          </a:xfrm>
                        </wpg:grpSpPr>
                        <wps:wsp>
                          <wps:cNvPr id="97" name="上彎箭號 97"/>
                          <wps:cNvSpPr/>
                          <wps:spPr>
                            <a:xfrm rot="10800000">
                              <a:off x="571500" y="190500"/>
                              <a:ext cx="942975" cy="809625"/>
                            </a:xfrm>
                            <a:prstGeom prst="bentUpArrow">
                              <a:avLst>
                                <a:gd name="adj1" fmla="val 21842"/>
                                <a:gd name="adj2" fmla="val 25000"/>
                                <a:gd name="adj3" fmla="val 25000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上彎箭號 98"/>
                          <wps:cNvSpPr/>
                          <wps:spPr>
                            <a:xfrm rot="10800000" flipH="1">
                              <a:off x="9525" y="190500"/>
                              <a:ext cx="971550" cy="819150"/>
                            </a:xfrm>
                            <a:prstGeom prst="bentUpArrow">
                              <a:avLst>
                                <a:gd name="adj1" fmla="val 21842"/>
                                <a:gd name="adj2" fmla="val 25000"/>
                                <a:gd name="adj3" fmla="val 25000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矩形 99"/>
                          <wps:cNvSpPr/>
                          <wps:spPr>
                            <a:xfrm>
                              <a:off x="1323975" y="0"/>
                              <a:ext cx="238125" cy="371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矩形 100"/>
                          <wps:cNvSpPr/>
                          <wps:spPr>
                            <a:xfrm>
                              <a:off x="0" y="0"/>
                              <a:ext cx="238125" cy="371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" name="矩形 103"/>
                        <wps:cNvSpPr/>
                        <wps:spPr>
                          <a:xfrm>
                            <a:off x="685800" y="54102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03FD" w:rsidRPr="00C96329" w:rsidRDefault="009A03FD" w:rsidP="00101362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開始遊戲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向下箭號 104"/>
                        <wps:cNvSpPr/>
                        <wps:spPr>
                          <a:xfrm>
                            <a:off x="1085850" y="588645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685800" y="62865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03FD" w:rsidRPr="00C96329" w:rsidRDefault="009A03FD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關卡選擇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向下箭號 106"/>
                        <wps:cNvSpPr/>
                        <wps:spPr>
                          <a:xfrm>
                            <a:off x="1085850" y="681037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685800" y="7210425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遊戲教學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向下箭號 108"/>
                        <wps:cNvSpPr/>
                        <wps:spPr>
                          <a:xfrm>
                            <a:off x="1085850" y="771525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矩形 109"/>
                        <wps:cNvSpPr/>
                        <wps:spPr>
                          <a:xfrm>
                            <a:off x="685800" y="81153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執行遊戲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向下箭號 122"/>
                        <wps:cNvSpPr/>
                        <wps:spPr>
                          <a:xfrm>
                            <a:off x="1876425" y="3248025"/>
                            <a:ext cx="266700" cy="371475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62A27" id="群組 121" o:spid="_x0000_s1028" style="position:absolute;margin-left:108pt;margin-top:1.3pt;width:206.25pt;height:670.5pt;z-index:251713536;mso-width-relative:margin;mso-height-relative:margin" coordsize="26193,85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向下箭號 84" o:spid="_x0000_s1029" type="#_x0000_t67" style="position:absolute;left:10858;top:5429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1ancIA&#10;AADbAAAADwAAAGRycy9kb3ducmV2LnhtbESPQWsCMRSE7wX/Q3hCbzXb0hbdGkWEosdWBa+vm+fu&#10;0uQlbp7u+u+bQqHHYWa+YebLwTt1pS61gQ08TgpQxFWwLdcGDvv3hymoJMgWXWAycKMEy8Xobo6l&#10;DT1/0nUntcoQTiUaaERiqXWqGvKYJiESZ+8UOo+SZVdr22Gf4d7pp6J41R5bzgsNRlo3VH3vLt7A&#10;Kt7kZRbjRtzs6Lb+rD+++pMx9+Nh9QZKaJD/8F97aw1Mn+H3S/4Be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3VqdwgAAANsAAAAPAAAAAAAAAAAAAAAAAJgCAABkcnMvZG93&#10;bnJldi54bWxQSwUGAAAAAAQABAD1AAAAhwMAAAAA&#10;" adj="13200" fillcolor="#fe8637 [3204]" stroked="f" strokeweight="2pt"/>
                <v:rect id="矩形 85" o:spid="_x0000_s1030" style="position:absolute;left:6762;top:9525;width:10859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8CmsEA&#10;AADbAAAADwAAAGRycy9kb3ducmV2LnhtbESPQYvCMBSE74L/ITxhb5oqKG41igiCICvo6v3RPNvS&#10;5qU0UaO/3giCx2FmvmHmy2BqcaPWlZYVDAcJCOLM6pJzBaf/TX8KwnlkjbVlUvAgB8tFtzPHVNs7&#10;H+h29LmIEHYpKii8b1IpXVaQQTewDXH0LrY16KNsc6lbvEe4qeUoSSbSYMlxocCG1gVl1fFqFKxG&#10;4frM/h6T0698DnfnfWVMqJT66YXVDISn4L/hT3urFUzH8P4Sf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vAprBAAAA2wAAAA8AAAAAAAAAAAAAAAAAmAIAAGRycy9kb3du&#10;cmV2LnhtbFBLBQYAAAAABAAEAPUAAACGAwAAAAA=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C96329">
                          <w:rPr>
                            <w:rFonts w:eastAsia="新細明體" w:hint="eastAsia"/>
                            <w:b/>
                            <w:sz w:val="24"/>
                          </w:rPr>
                          <w:t>片頭動畫</w:t>
                        </w:r>
                      </w:p>
                    </w:txbxContent>
                  </v:textbox>
                </v:rect>
                <v:shape id="向下箭號 86" o:spid="_x0000_s1031" type="#_x0000_t67" style="position:absolute;left:10858;top:14382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hccIA&#10;AADbAAAADwAAAGRycy9kb3ducmV2LnhtbESPQWsCMRSE74X+h/AEbzVroaKrUaRQ6tFaodfXzXN3&#10;MXlJN6/u+u8bQehxmJlvmNVm8E5dqEttYAPTSQGKuAq25drA8fPtaQ4qCbJFF5gMXCnBZv34sMLS&#10;hp4/6HKQWmUIpxINNCKx1DpVDXlMkxCJs3cKnUfJsqu17bDPcO/0c1HMtMeW80KDkV4bqs6HX29g&#10;G6/ysojxXdziy+38j95/9ydjxqNhuwQlNMh/+N7eWQPzGdy+5B+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Q2FxwgAAANsAAAAPAAAAAAAAAAAAAAAAAJgCAABkcnMvZG93&#10;bnJldi54bWxQSwUGAAAAAAQABAD1AAAAhwMAAAAA&#10;" adj="13200" fillcolor="#fe8637 [3204]" stroked="f" strokeweight="2pt"/>
                <v:rect id="矩形 87" o:spid="_x0000_s1032" style="position:absolute;left:6858;top:18383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E5dsIA&#10;AADbAAAADwAAAGRycy9kb3ducmV2LnhtbESPQYvCMBSE7wv+h/AEb2uqB9etxlKEhQVxQVfvj+bZ&#10;ljYvpYka/fVGEDwOM/MNs8yCacWFeldbVjAZJyCIC6trLhUc/n8+5yCcR9bYWiYFN3KQrQYfS0y1&#10;vfKOLntfighhl6KCyvsuldIVFRl0Y9sRR+9ke4M+yr6UusdrhJtWTpNkJg3WHBcq7GhdUdHsz0ZB&#10;Pg3ne7G9zQ7f8j7ZHP8aY0Kj1GgY8gUIT8G/w6/2r1Yw/4Lnl/g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cTl2wgAAANsAAAAPAAAAAAAAAAAAAAAAAJgCAABkcnMvZG93&#10;bnJldi54bWxQSwUGAAAAAAQABAD1AAAAhwMAAAAA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遊戲首頁</w:t>
                        </w:r>
                      </w:p>
                    </w:txbxContent>
                  </v:textbox>
                </v:rect>
                <v:shape id="向下箭號 88" o:spid="_x0000_s1033" type="#_x0000_t67" style="position:absolute;left:10858;top:23526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QmL8A&#10;AADbAAAADwAAAGRycy9kb3ducmV2LnhtbERPTWsCMRC9C/0PYQRvmrVQ0a1RpFDq0arQ63Qz7i5N&#10;Julm6q7/vjkIHh/ve70dvFNX6lIb2MB8VoAiroJtuTZwPr1Pl6CSIFt0gcnAjRJsN0+jNZY29PxJ&#10;16PUKodwKtFAIxJLrVPVkMc0C5E4c5fQeZQMu1rbDvsc7p1+LoqF9thybmgw0ltD1c/xzxvYxZu8&#10;rGL8ELf6cnv/qw/f/cWYyXjYvYISGuQhvrv31sAyj81f8g/Q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kFCYvwAAANsAAAAPAAAAAAAAAAAAAAAAAJgCAABkcnMvZG93bnJl&#10;di54bWxQSwUGAAAAAAQABAD1AAAAhAMAAAAA&#10;" adj="13200" fillcolor="#fe8637 [3204]" stroked="f" strokeweight="2pt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圖: 決策 89" o:spid="_x0000_s1034" type="#_x0000_t110" style="position:absolute;left:1905;top:27527;width:20669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Z7rcQA&#10;AADbAAAADwAAAGRycy9kb3ducmV2LnhtbESPW2sCMRCF3wX/QxihbzVrQdHVKCItCgXbesHXYTNu&#10;FjeT7Sbq6q83hYKPh3P5OJNZY0txodoXjhX0ugkI4szpgnMFu+3H6xCED8gaS8ek4EYeZtN2a4Kp&#10;dlf+ocsm5CKOsE9RgQmhSqX0mSGLvusq4ugdXW0xRFnnUtd4jeO2lG9JMpAWC44EgxUtDGWnzdlG&#10;iDskva/P+/nb9O+r3+W7X5f7TKmXTjMfgwjUhGf4v73SCoYj+PsSf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2e63EAAAA2wAAAA8AAAAAAAAAAAAAAAAAmAIAAGRycy9k&#10;b3ducmV2LnhtbFBLBQYAAAAABAAEAPUAAACJAwAAAAA=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C96329">
                          <w:rPr>
                            <w:rFonts w:eastAsia="新細明體" w:hint="eastAsia"/>
                            <w:b/>
                            <w:sz w:val="24"/>
                          </w:rPr>
                          <w:t>帳號登入</w:t>
                        </w:r>
                        <w:r w:rsidR="00101362">
                          <w:rPr>
                            <w:rFonts w:eastAsia="新細明體" w:hint="eastAsia"/>
                            <w:b/>
                            <w:sz w:val="24"/>
                          </w:rPr>
                          <w:t>？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圖: 替代處理程序 90" o:spid="_x0000_s1035" type="#_x0000_t176" style="position:absolute;left:6381;width:11716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2vocEA&#10;AADbAAAADwAAAGRycy9kb3ducmV2LnhtbERPuY7CMBDtkfgHa5DowIGCI4tBHGKFtKLgaOhm7dkk&#10;2ngcxQ5k+XpcrET59O7FqrWluFPtC8cKRsMEBLF2puBMwfWyH8xA+IBssHRMCv7Iw2rZ7SwwNe7B&#10;J7qfQyZiCPsUFeQhVKmUXudk0Q9dRRy5H1dbDBHWmTQ1PmK4LeU4SSbSYsGxIceKtjnp33NjFax3&#10;jfzmsdGfz8Zepl+T40bfjkr1e+36A0SgNrzF/+6DUTCP6+O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9r6HBAAAA2wAAAA8AAAAAAAAAAAAAAAAAmAIAAGRycy9kb3du&#10;cmV2LnhtbFBLBQYAAAAABAAEAPUAAACGAwAAAAA=&#10;" fillcolor="white [3201]" strokecolor="#fe8637 [3204]" strokeweight="2pt">
                  <v:textbox>
                    <w:txbxContent>
                      <w:p w:rsidR="00C96329" w:rsidRPr="00C96329" w:rsidRDefault="00C96329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C96329">
                          <w:rPr>
                            <w:rFonts w:eastAsia="新細明體" w:hint="eastAsia"/>
                            <w:b/>
                            <w:sz w:val="24"/>
                          </w:rPr>
                          <w:t>開始</w:t>
                        </w:r>
                      </w:p>
                    </w:txbxContent>
                  </v:textbox>
                </v:shape>
                <v:shape id="向下箭號 91" o:spid="_x0000_s1036" type="#_x0000_t67" style="position:absolute;left:4572;top:32575;width:2667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2CBsMA&#10;AADbAAAADwAAAGRycy9kb3ducmV2LnhtbESPQYvCMBSE78L+h/AEb5q6B93tGkUKK54qVn/Ao3m2&#10;tc1Lt4m1/nsjCHscZuYbZrUZTCN66lxlWcF8FoEgzq2uuFBwPv1Ov0A4j6yxsUwKHuRgs/4YrTDW&#10;9s5H6jNfiABhF6OC0vs2ltLlJRl0M9sSB+9iO4M+yK6QusN7gJtGfkbRQhqsOCyU2FJSUl5nN6Og&#10;2W3b9FEfzmlyu1zTvs7Sv2Wi1GQ8bH9AeBr8f/jd3msF33N4fQ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2CBsMAAADbAAAADwAAAAAAAAAAAAAAAACYAgAAZHJzL2Rv&#10;d25yZXYueG1sUEsFBgAAAAAEAAQA9QAAAIgDAAAAAA==&#10;" adj="13846" fillcolor="#fe8637 [3204]" stroked="f" strokeweight="2pt"/>
                <v:rect id="矩形 92" o:spid="_x0000_s1037" style="position:absolute;left:762;top:36957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8MM8IA&#10;AADbAAAADwAAAGRycy9kb3ducmV2LnhtbESPT4vCMBTE7wt+h/AEb2tqD7JW0yKCsLC44L/7o3m2&#10;pc1LaaJGP/1GWPA4zMxvmFURTCduNLjGsoLZNAFBXFrdcKXgdNx+foFwHlljZ5kUPMhBkY8+Vphp&#10;e+c93Q6+EhHCLkMFtfd9JqUrazLoprYnjt7FDgZ9lEMl9YD3CDedTJNkLg02HBdq7GlTU9kerkbB&#10;Og3XZ7l7zE8L+Zz9nH9bY0Kr1GQc1ksQnoJ/h//b31rBIoXXl/gD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3wwzwgAAANsAAAAPAAAAAAAAAAAAAAAAAJgCAABkcnMvZG93&#10;bnJldi54bWxQSwUGAAAAAAQABAD1AAAAhwMAAAAA&#10;" fillcolor="white [3201]" strokecolor="#fe8637 [3204]" strokeweight="2pt">
                  <v:textbox>
                    <w:txbxContent>
                      <w:p w:rsidR="00101362" w:rsidRPr="00C96329" w:rsidRDefault="00101362" w:rsidP="00101362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綁定帳號</w:t>
                        </w:r>
                      </w:p>
                    </w:txbxContent>
                  </v:textbox>
                </v:rect>
                <v:rect id="矩形 94" o:spid="_x0000_s1038" style="position:absolute;left:14478;top:36766;width:10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ox3MIA&#10;AADbAAAADwAAAGRycy9kb3ducmV2LnhtbESP3YrCMBSE7wXfIRzBO00VEe2aFllYWFhW8O/+0Jxt&#10;S5uT0kSNPv1GELwcZuYbZpMH04or9a62rGA2TUAQF1bXXCo4Hb8mKxDOI2tsLZOCOznIs+Fgg6m2&#10;N97T9eBLESHsUlRQed+lUrqiIoNuajvi6P3Z3qCPsi+l7vEW4aaV8yRZSoM1x4UKO/qsqGgOF6Ng&#10;Ow+XR/F7X57W8jH7Oe8aY0Kj1HgUth8gPAX/Dr/a31rBegHPL/EHy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jHcwgAAANsAAAAPAAAAAAAAAAAAAAAAAJgCAABkcnMvZG93&#10;bnJldi54bWxQSwUGAAAAAAQABAD1AAAAhwMAAAAA&#10;" fillcolor="white [3201]" strokecolor="#fe8637 [3204]" strokeweight="2pt">
                  <v:textbox>
                    <w:txbxContent>
                      <w:p w:rsidR="00101362" w:rsidRPr="00C96329" w:rsidRDefault="00101362" w:rsidP="00101362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遊客登入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95" o:spid="_x0000_s1039" type="#_x0000_t202" style="position:absolute;top:33051;width:4476;height:5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6Tc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UyG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uk3EAAAA2wAAAA8AAAAAAAAAAAAAAAAAmAIAAGRycy9k&#10;b3ducmV2LnhtbFBLBQYAAAAABAAEAPUAAACJAwAAAAA=&#10;" filled="f" stroked="f" strokeweight=".5pt">
                  <v:textbox>
                    <w:txbxContent>
                      <w:p w:rsidR="00101362" w:rsidRPr="00101362" w:rsidRDefault="00101362">
                        <w:pPr>
                          <w:rPr>
                            <w:rFonts w:eastAsia="新細明體" w:hint="eastAsia"/>
                            <w:b/>
                            <w:color w:val="244583" w:themeColor="accent2" w:themeShade="80"/>
                            <w:sz w:val="24"/>
                          </w:rPr>
                        </w:pPr>
                        <w:r w:rsidRPr="00101362">
                          <w:rPr>
                            <w:rFonts w:eastAsia="新細明體" w:hint="eastAsia"/>
                            <w:b/>
                            <w:color w:val="244583" w:themeColor="accent2" w:themeShade="80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文字方塊 96" o:spid="_x0000_s1040" type="#_x0000_t202" style="position:absolute;left:21717;top:32861;width:4476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kOs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rBIoH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SQ6xQAAANsAAAAPAAAAAAAAAAAAAAAAAJgCAABkcnMv&#10;ZG93bnJldi54bWxQSwUGAAAAAAQABAD1AAAAigMAAAAA&#10;" filled="f" stroked="f" strokeweight=".5pt">
                  <v:textbox>
                    <w:txbxContent>
                      <w:p w:rsidR="00101362" w:rsidRPr="00101362" w:rsidRDefault="00101362" w:rsidP="00101362">
                        <w:pPr>
                          <w:rPr>
                            <w:rFonts w:eastAsia="新細明體" w:hint="eastAsia"/>
                            <w:b/>
                            <w:color w:val="FF0000"/>
                            <w:sz w:val="24"/>
                          </w:rPr>
                        </w:pPr>
                        <w:r>
                          <w:rPr>
                            <w:rFonts w:eastAsia="新細明體"/>
                            <w:b/>
                            <w:color w:val="FF0000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group id="群組 101" o:spid="_x0000_s1041" style="position:absolute;left:4381;top:42862;width:15621;height:10097" coordsize="15621,10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上彎箭號 97" o:spid="_x0000_s1042" style="position:absolute;left:5715;top:1905;width:9429;height:8096;rotation:180;visibility:visible;mso-wrap-style:square;v-text-anchor:middle" coordsize="942975,809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e968MA&#10;AADbAAAADwAAAGRycy9kb3ducmV2LnhtbESPT4vCMBTE78J+h/AWvGm6i6hbjSJCxYMe/IPs8dE8&#10;07LNS7eJWr+9EQSPw8z8hpnOW1uJKzW+dKzgq5+AIM6dLtkoOB6y3hiED8gaK8ek4E4e5rOPzhRT&#10;7W68o+s+GBEh7FNUUIRQp1L6vCCLvu9q4uidXWMxRNkYqRu8Rbit5HeSDKXFkuNCgTUtC8r/9her&#10;YGNXWXb4Xbrt8fS/HRhnFvfSKNX9bBcTEIHa8A6/2mut4GcEzy/x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e968MAAADbAAAADwAAAAAAAAAAAAAAAACYAgAAZHJzL2Rv&#10;d25yZXYueG1sUEsFBgAAAAAEAAQA9QAAAIgDAAAAAA==&#10;" path="m,632787r652150,l652150,202406r-113987,l740569,,942975,202406r-113987,l828988,809625,,809625,,632787xe" fillcolor="#fe8637 [3204]" stroked="f" strokeweight="2pt">
                    <v:path arrowok="t" o:connecttype="custom" o:connectlocs="0,632787;652150,632787;652150,202406;538163,202406;740569,0;942975,202406;828988,202406;828988,809625;0,809625;0,632787" o:connectangles="0,0,0,0,0,0,0,0,0,0"/>
                  </v:shape>
                  <v:shape id="上彎箭號 98" o:spid="_x0000_s1043" style="position:absolute;left:95;top:1905;width:9715;height:8191;rotation:180;flip:x;visibility:visible;mso-wrap-style:square;v-text-anchor:middle" coordsize="971550,819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ugsIA&#10;AADbAAAADwAAAGRycy9kb3ducmV2LnhtbERPXUvDMBR9F/wP4Qq+udTBROuyIbLBRMZmreDjpbk2&#10;pc1NSdKu+/fLw8DHw/lerifbiZF8aBwreJxlIIgrpxuuFZTf24dnECEia+wck4IzBVivbm+WmGt3&#10;4i8ai1iLFMIhRwUmxj6XMlSGLIaZ64kT9+e8xZigr6X2eErhtpPzLHuSFhtODQZ7ejdUtcVgFQxt&#10;6e3H4fPndxjPx8Js2vl+USp1fze9vYKINMV/8dW90wpe0tj0Jf0Aub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u6CwgAAANsAAAAPAAAAAAAAAAAAAAAAAJgCAABkcnMvZG93&#10;bnJldi54bWxQSwUGAAAAAAQABAD1AAAAhwMAAAAA&#10;" path="m,640231r677303,l677303,204788r-115328,l766763,,971550,204788r-115328,l856222,819150,,819150,,640231xe" fillcolor="#fe8637 [3204]" stroked="f" strokeweight="2pt">
                    <v:path arrowok="t" o:connecttype="custom" o:connectlocs="0,640231;677303,640231;677303,204788;561975,204788;766763,0;971550,204788;856222,204788;856222,819150;0,819150;0,640231" o:connectangles="0,0,0,0,0,0,0,0,0,0"/>
                  </v:shape>
                  <v:rect id="矩形 99" o:spid="_x0000_s1044" style="position:absolute;left:13239;width:2382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C6V8QA&#10;AADbAAAADwAAAGRycy9kb3ducmV2LnhtbESPQWsCMRSE7wX/Q3hCbzXbQqWuRqlCpUe1UvT22Dw3&#10;i5uXsMm6a3+9EQoeh5n5hpkteluLCzWhcqzgdZSBIC6crrhUsP/5evkAESKyxtoxKbhSgMV88DTD&#10;XLuOt3TZxVIkCIccFZgYfS5lKAxZDCPniZN3co3FmGRTSt1gl+C2lm9ZNpYWK04LBj2tDBXnXWsV&#10;+PV+czyZpe/G19/3dV+2h7+qVep52H9OQUTq4yP83/7WCiYTuH9JP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wulfEAAAA2wAAAA8AAAAAAAAAAAAAAAAAmAIAAGRycy9k&#10;b3ducmV2LnhtbFBLBQYAAAAABAAEAPUAAACJAwAAAAA=&#10;" fillcolor="#fe8637 [3204]" stroked="f" strokeweight="2pt"/>
                  <v:rect id="矩形 100" o:spid="_x0000_s1045" style="position:absolute;width:2381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bFs8UA&#10;AADcAAAADwAAAGRycy9kb3ducmV2LnhtbESPQWvDMAyF74X9B6PBbq2zwUrJ6pZtsLJj15bS3USs&#10;xmGxbGKnSfvrp8NgN4n39N6n5Xr0rbpQl5rABh5nBSjiKtiGawOH/cd0ASplZIttYDJwpQTr1d1k&#10;iaUNA3/RZZdrJSGcSjTgco6l1qly5DHNQiQW7Rw6j1nWrta2w0HCfaufimKuPTYsDQ4jvTuqfna9&#10;NxA3h+332b3FYX49Pm/Guj/dmt6Yh/vx9QVUpjH/m/+uP63gF4Iv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sWzxQAAANwAAAAPAAAAAAAAAAAAAAAAAJgCAABkcnMv&#10;ZG93bnJldi54bWxQSwUGAAAAAAQABAD1AAAAigMAAAAA&#10;" fillcolor="#fe8637 [3204]" stroked="f" strokeweight="2pt"/>
                </v:group>
                <v:rect id="矩形 103" o:spid="_x0000_s1046" style="position:absolute;left:6858;top:54102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FcMEA&#10;AADcAAAADwAAAGRycy9kb3ducmV2LnhtbERP24rCMBB9F/yHMMK+aaoL4lZjKQsLC4uCl30fmrEt&#10;bSaliRr9eiMIvs3hXGeVBdOKC/WutqxgOklAEBdW11wqOB5+xgsQziNrbC2Tghs5yNbDwQpTba+8&#10;o8velyKGsEtRQeV9l0rpiooMuontiCN3sr1BH2FfSt3jNYabVs6SZC4N1hwbKuzou6Ki2Z+NgnwW&#10;zvdic5sfv+R9+ve/bYwJjVIfo5AvQXgK/i1+uX91nJ98wvOZe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ORXDBAAAA3AAAAA8AAAAAAAAAAAAAAAAAmAIAAGRycy9kb3du&#10;cmV2LnhtbFBLBQYAAAAABAAEAPUAAACGAwAAAAA=&#10;" fillcolor="white [3201]" strokecolor="#fe8637 [3204]" strokeweight="2pt">
                  <v:textbox>
                    <w:txbxContent>
                      <w:p w:rsidR="009A03FD" w:rsidRPr="00C96329" w:rsidRDefault="009A03FD" w:rsidP="00101362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開始遊戲</w:t>
                        </w:r>
                      </w:p>
                    </w:txbxContent>
                  </v:textbox>
                </v:rect>
                <v:shape id="向下箭號 104" o:spid="_x0000_s1047" type="#_x0000_t67" style="position:absolute;left:10858;top:58864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iV9cEA&#10;AADcAAAADwAAAGRycy9kb3ducmV2LnhtbERPTWsCMRC9F/wPYYTeatbSFl2NIkKpx9YWvI6bcXcx&#10;mcTN1F3/fVMo9DaP9znL9eCdulKX2sAGppMCFHEVbMu1ga/P14cZqCTIFl1gMnCjBOvV6G6JpQ09&#10;f9B1L7XKIZxKNNCIxFLrVDXkMU1CJM7cKXQeJcOu1rbDPod7px+L4kV7bDk3NBhp21B13n97A5t4&#10;k+d5jG/i5ge38xf9fuxPxtyPh80ClNAg/+I/987m+cUT/D6TL9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4lfXBAAAA3AAAAA8AAAAAAAAAAAAAAAAAmAIAAGRycy9kb3du&#10;cmV2LnhtbFBLBQYAAAAABAAEAPUAAACGAwAAAAA=&#10;" adj="13200" fillcolor="#fe8637 [3204]" stroked="f" strokeweight="2pt"/>
                <v:rect id="矩形 105" o:spid="_x0000_s1048" style="position:absolute;left:6858;top:62865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t4n8EA&#10;AADcAAAADwAAAGRycy9kb3ducmV2LnhtbERP24rCMBB9F/yHMMK+aaqw4lZjKQsLC4uCl30fmrEt&#10;bSaliRr9eiMIvs3hXGeVBdOKC/WutqxgOklAEBdW11wqOB5+xgsQziNrbC2Tghs5yNbDwQpTba+8&#10;o8velyKGsEtRQeV9l0rpiooMuontiCN3sr1BH2FfSt3jNYabVs6SZC4N1hwbKuzou6Ki2Z+NgnwW&#10;zvdic5sfv+R9+ve/bYwJjVIfo5AvQXgK/i1+uX91nJ98wvOZe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reJ/BAAAA3AAAAA8AAAAAAAAAAAAAAAAAmAIAAGRycy9kb3du&#10;cmV2LnhtbFBLBQYAAAAABAAEAPUAAACGAwAAAAA=&#10;" fillcolor="white [3201]" strokecolor="#fe8637 [3204]" strokeweight="2pt">
                  <v:textbox>
                    <w:txbxContent>
                      <w:p w:rsidR="009A03FD" w:rsidRPr="00C96329" w:rsidRDefault="009A03FD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關卡選擇</w:t>
                        </w:r>
                      </w:p>
                    </w:txbxContent>
                  </v:textbox>
                </v:rect>
                <v:shape id="向下箭號 106" o:spid="_x0000_s1049" type="#_x0000_t67" style="position:absolute;left:10858;top:68103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auGcAA&#10;AADcAAAADwAAAGRycy9kb3ducmV2LnhtbERPTWsCMRC9C/0PYQq9aVahUrdGkYLUY2sFr9PNuLuY&#10;TNLN1F3/fVMQvM3jfc5yPXinLtSlNrCB6aQARVwF23Jt4PC1Hb+ASoJs0QUmA1dKsF49jJZY2tDz&#10;J132UqscwqlEA41ILLVOVUMe0yRE4sydQudRMuxqbTvsc7h3elYUc+2x5dzQYKS3hqrz/tcb2MSr&#10;PC9ifBe3OLqd/9Ef3/3JmKfHYfMKSmiQu/jm3tk8v5jD/zP5Ar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auGcAAAADcAAAADwAAAAAAAAAAAAAAAACYAgAAZHJzL2Rvd25y&#10;ZXYueG1sUEsFBgAAAAAEAAQA9QAAAIUDAAAAAA==&#10;" adj="13200" fillcolor="#fe8637 [3204]" stroked="f" strokeweight="2pt"/>
                <v:rect id="矩形 107" o:spid="_x0000_s1050" style="position:absolute;left:6858;top:72104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Dc8EA&#10;AADcAAAADwAAAGRycy9kb3ducmV2LnhtbERPS4vCMBC+C/6HMII3TfWgbrdRZGFBEBd87H1oZtvS&#10;ZlKaVKO/fiMI3ubje062CaYRV+pcZVnBbJqAIM6trrhQcDl/T1YgnEfW2FgmBXdysFkPBxmm2t74&#10;SNeTL0QMYZeigtL7NpXS5SUZdFPbEkfuz3YGfYRdIXWHtxhuGjlPkoU0WHFsKLGlr5Ly+tQbBdt5&#10;6B/54b64fMjHbP/7UxsTaqXGo7D9BOEp+Lf45d7pOD9ZwvOZeIF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1Q3P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遊戲教學</w:t>
                        </w:r>
                      </w:p>
                    </w:txbxContent>
                  </v:textbox>
                </v:rect>
                <v:shape id="向下箭號 108" o:spid="_x0000_s1051" type="#_x0000_t67" style="position:absolute;left:10858;top:77152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Wf8MMA&#10;AADcAAAADwAAAGRycy9kb3ducmV2LnhtbESPQUsDQQyF70L/w5CCNzuroNi101IKYo9aBa9xJ91d&#10;nMlMd2J3++/NQfCW8F7e+7LaTDGYMw2lT+zgdlGBIW6S77l18PH+fPMIpgiyx5CYHFyowGY9u1ph&#10;7dPIb3Q+SGs0hEuNDjqRXFtbmo4ilkXKxKod0xBRdB1a6wccNTwGe1dVDzZiz9rQYaZdR8334Sc6&#10;2OaL3C9zfpGw/Az7eLKvX+PRuev5tH0CIzTJv/nveu8Vv1JafUYns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Wf8MMAAADcAAAADwAAAAAAAAAAAAAAAACYAgAAZHJzL2Rv&#10;d25yZXYueG1sUEsFBgAAAAAEAAQA9QAAAIgDAAAAAA==&#10;" adj="13200" fillcolor="#fe8637 [3204]" stroked="f" strokeweight="2pt"/>
                <v:rect id="矩形 109" o:spid="_x0000_s1052" style="position:absolute;left:6858;top:81153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ZymsEA&#10;AADcAAAADwAAAGRycy9kb3ducmV2LnhtbERPTYvCMBC9L/gfwgh7W1M9iFZTEUEQZIV1631oxra0&#10;mZQm1uivNwvC3ubxPme9CaYVA/WutqxgOklAEBdW11wqyH/3XwsQziNrbC2Tggc52GSjjzWm2t75&#10;h4azL0UMYZeigsr7LpXSFRUZdBPbEUfuanuDPsK+lLrHeww3rZwlyVwarDk2VNjRrqKiOd+Mgu0s&#10;3J7F92OeL+VzerycGmNCo9TnOGxXIDwF/y9+uw86zk+W8PdMvEB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mcpr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執行遊戲</w:t>
                        </w:r>
                      </w:p>
                    </w:txbxContent>
                  </v:textbox>
                </v:rect>
                <v:shape id="向下箭號 122" o:spid="_x0000_s1053" type="#_x0000_t67" style="position:absolute;left:18764;top:32480;width:2667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HeMEA&#10;AADcAAAADwAAAGRycy9kb3ducmV2LnhtbERPzYrCMBC+L/gOYQRva2oPq1SjSGGXPXWx+gBDM7a1&#10;zaQ2sda3NwuCt/n4fmezG00rBupdbVnBYh6BIC6srrlUcDp+f65AOI+ssbVMCh7kYLedfGww0fbO&#10;BxpyX4oQwi5BBZX3XSKlKyoy6Oa2Iw7c2fYGfYB9KXWP9xBuWhlH0Zc0WHNoqLCjtKKiyW9GQfuz&#10;77JH83fK0tv5kg1Nnl2XqVKz6bhfg/A0+rf45f7VYX4cw/8z4QK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WR3jBAAAA3AAAAA8AAAAAAAAAAAAAAAAAmAIAAGRycy9kb3du&#10;cmV2LnhtbFBLBQYAAAAABAAEAPUAAACGAwAAAAA=&#10;" adj="13846" fillcolor="#fe8637 [3204]" stroked="f" strokeweight="2pt"/>
              </v:group>
            </w:pict>
          </mc:Fallback>
        </mc:AlternateContent>
      </w: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AF68FC">
      <w:pPr>
        <w:rPr>
          <w:rFonts w:eastAsia="新細明體"/>
          <w:b/>
          <w:color w:val="auto"/>
          <w:sz w:val="24"/>
        </w:rPr>
      </w:pPr>
      <w:r>
        <w:rPr>
          <w:rFonts w:eastAsia="新細明體"/>
          <w:b/>
          <w:noProof/>
          <w:color w:val="auto"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C7EEC8A" wp14:editId="6C454D43">
                <wp:simplePos x="0" y="0"/>
                <wp:positionH relativeFrom="margin">
                  <wp:posOffset>2056765</wp:posOffset>
                </wp:positionH>
                <wp:positionV relativeFrom="paragraph">
                  <wp:posOffset>126365</wp:posOffset>
                </wp:positionV>
                <wp:extent cx="1209675" cy="3724275"/>
                <wp:effectExtent l="0" t="0" r="28575" b="28575"/>
                <wp:wrapNone/>
                <wp:docPr id="120" name="群組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675" cy="3724275"/>
                          <a:chOff x="0" y="0"/>
                          <a:chExt cx="1209675" cy="3724275"/>
                        </a:xfrm>
                      </wpg:grpSpPr>
                      <wps:wsp>
                        <wps:cNvPr id="110" name="向下箭號 110"/>
                        <wps:cNvSpPr/>
                        <wps:spPr>
                          <a:xfrm>
                            <a:off x="438150" y="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38100" y="40005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結束遊戲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向下箭號 112"/>
                        <wps:cNvSpPr/>
                        <wps:spPr>
                          <a:xfrm>
                            <a:off x="438150" y="95250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矩形 113"/>
                        <wps:cNvSpPr/>
                        <wps:spPr>
                          <a:xfrm>
                            <a:off x="38100" y="135255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排行榜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向下箭號 114"/>
                        <wps:cNvSpPr/>
                        <wps:spPr>
                          <a:xfrm>
                            <a:off x="438150" y="1885950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矩形 115"/>
                        <wps:cNvSpPr/>
                        <wps:spPr>
                          <a:xfrm>
                            <a:off x="38100" y="2286000"/>
                            <a:ext cx="10763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C96329" w:rsidRDefault="00F9132B" w:rsidP="00C96329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兔子收集</w:t>
                              </w:r>
                              <w:proofErr w:type="gramStart"/>
                              <w:r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冊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向下箭號 117"/>
                        <wps:cNvSpPr/>
                        <wps:spPr>
                          <a:xfrm>
                            <a:off x="438150" y="2790825"/>
                            <a:ext cx="266700" cy="342900"/>
                          </a:xfrm>
                          <a:prstGeom prst="down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流程圖: 替代處理程序 119"/>
                        <wps:cNvSpPr/>
                        <wps:spPr>
                          <a:xfrm>
                            <a:off x="0" y="3248025"/>
                            <a:ext cx="1209675" cy="4762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132B" w:rsidRPr="00F9132B" w:rsidRDefault="00F9132B" w:rsidP="00F9132B">
                              <w:pPr>
                                <w:jc w:val="center"/>
                                <w:rPr>
                                  <w:rFonts w:eastAsia="新細明體"/>
                                  <w:b/>
                                  <w:sz w:val="24"/>
                                </w:rPr>
                              </w:pPr>
                              <w:r w:rsidRPr="00F9132B">
                                <w:rPr>
                                  <w:rFonts w:eastAsia="新細明體" w:hint="eastAsia"/>
                                  <w:b/>
                                  <w:sz w:val="24"/>
                                </w:rPr>
                                <w:t>結束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EEC8A" id="群組 120" o:spid="_x0000_s1054" style="position:absolute;margin-left:161.95pt;margin-top:9.95pt;width:95.25pt;height:293.25pt;z-index:251726848;mso-position-horizontal-relative:margin" coordsize="12096,37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">
                <v:shape id="向下箭號 110" o:spid="_x0000_s1055" type="#_x0000_t67" style="position:absolute;left:4381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FK8MA&#10;AADcAAAADwAAAGRycy9kb3ducmV2LnhtbESPQUsDQQyF70L/w5CCNztbQbFrp6UIYo9aC17jTrq7&#10;OJMZd2J3++/NQfCW8F7e+7LeTjGYMw2lT+xguajAEDfJ99w6OL4/3zyAKYLsMSQmBxcqsN3MrtZY&#10;+zTyG50P0hoN4VKjg04k19aWpqOIZZEysWqnNEQUXYfW+gFHDY/B3lbVvY3YszZ0mOmpo+br8BMd&#10;7PJF7lY5v0hYfYR9/Lavn+PJuev5tHsEIzTJv/nveu8Vf6n4+oxOY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oFK8MAAADcAAAADwAAAAAAAAAAAAAAAACYAgAAZHJzL2Rv&#10;d25yZXYueG1sUEsFBgAAAAAEAAQA9QAAAIgDAAAAAA==&#10;" adj="13200" fillcolor="#fe8637 [3204]" stroked="f" strokeweight="2pt"/>
                <v:rect id="矩形 111" o:spid="_x0000_s1056" style="position:absolute;left:381;top:4000;width:10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noQcIA&#10;AADcAAAADwAAAGRycy9kb3ducmV2LnhtbERPTWvCQBC9F/wPywje6iYeQpu6igiCUCo0tfchOyYh&#10;2dmQXXWTX+8Khd7m8T5nvQ2mEzcaXGNZQbpMQBCXVjdcKTj/HF7fQDiPrLGzTApGcrDdzF7WmGt7&#10;52+6Fb4SMYRdjgpq7/tcSlfWZNAtbU8cuYsdDPoIh0rqAe8x3HRylSSZNNhwbKixp31NZVtcjYLd&#10;Klyn8mvMzu9ySj9/T60xoVVqMQ+7DxCegv8X/7mPOs5PU3g+Ey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hBwgAAANwAAAAPAAAAAAAAAAAAAAAAAJgCAABkcnMvZG93&#10;bnJldi54bWxQSwUGAAAAAAQABAD1AAAAhwMAAAAA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結束遊戲</w:t>
                        </w:r>
                      </w:p>
                    </w:txbxContent>
                  </v:textbox>
                </v:rect>
                <v:shape id="向下箭號 112" o:spid="_x0000_s1057" type="#_x0000_t67" style="position:absolute;left:4381;top:9525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Q+x8AA&#10;AADcAAAADwAAAGRycy9kb3ducmV2LnhtbERPTWsCMRC9F/wPYYTealahUlejSEHqsbVCr9PNuLuY&#10;TNLN6K7/vhEKvc3jfc5qM3inrtSlNrCB6aQARVwF23Jt4Pi5e3oBlQTZogtMBm6UYLMePaywtKHn&#10;D7oepFY5hFOJBhqRWGqdqoY8pkmIxJk7hc6jZNjV2nbY53Dv9Kwo5tpjy7mhwUivDVXnw8Ub2Mab&#10;PC9ifBO3+HJ7/6Pfv/uTMY/jYbsEJTTIv/jPvbd5/nQG92fyBXr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8Q+x8AAAADcAAAADwAAAAAAAAAAAAAAAACYAgAAZHJzL2Rvd25y&#10;ZXYueG1sUEsFBgAAAAAEAAQA9QAAAIUDAAAAAA==&#10;" adj="13200" fillcolor="#fe8637 [3204]" stroked="f" strokeweight="2pt"/>
                <v:rect id="矩形 113" o:spid="_x0000_s1058" style="position:absolute;left:381;top:13525;width:10763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fTrcEA&#10;AADcAAAADwAAAGRycy9kb3ducmV2LnhtbERPTYvCMBC9C/6HMII3TasgbtcosrCwsCio3fvQzLal&#10;zaQ0UaO/3giCt3m8z1ltgmnFhXpXW1aQThMQxIXVNZcK8tP3ZAnCeWSNrWVScCMHm/VwsMJM2ysf&#10;6HL0pYgh7DJUUHnfZVK6oiKDbmo74sj9296gj7Avpe7xGsNNK2dJspAGa44NFXb0VVHRHM9GwXYW&#10;zvdid1vkH/Ke/v7tG2NCo9R4FLafIDwF/xa/3D86zk/n8Hw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X063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排行榜</w:t>
                        </w:r>
                      </w:p>
                    </w:txbxContent>
                  </v:textbox>
                </v:rect>
                <v:shape id="向下箭號 114" o:spid="_x0000_s1059" type="#_x0000_t67" style="position:absolute;left:4381;top:18859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EDKMEA&#10;AADcAAAADwAAAGRycy9kb3ducmV2LnhtbERPS0sDMRC+C/6HMII3m62o2G3TUgSxxz6EXqeb6e7S&#10;ZBI3Y3f77xuh4G0+vufMFoN36kxdagMbGI8KUMRVsC3XBr53n0/voJIgW3SBycCFEizm93czLG3o&#10;eUPnrdQqh3Aq0UAjEkutU9WQxzQKkThzx9B5lAy7WtsO+xzunX4uijftseXc0GCkj4aq0/bXG1jG&#10;i7xOYvwSN9m7lf/R60N/NObxYVhOQQkN8i++uVc2zx+/wN8z+QI9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hAyjBAAAA3AAAAA8AAAAAAAAAAAAAAAAAmAIAAGRycy9kb3du&#10;cmV2LnhtbFBLBQYAAAAABAAEAPUAAACGAwAAAAA=&#10;" adj="13200" fillcolor="#fe8637 [3204]" stroked="f" strokeweight="2pt"/>
                <v:rect id="矩形 115" o:spid="_x0000_s1060" style="position:absolute;left:381;top:22860;width:10763;height:4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uQsEA&#10;AADcAAAADwAAAGRycy9kb3ducmV2LnhtbERPTYvCMBC9C/6HMII3TSsobtcosrCwsCio3fvQzLal&#10;zaQ0UaO/3giCt3m8z1ltgmnFhXpXW1aQThMQxIXVNZcK8tP3ZAnCeWSNrWVScCMHm/VwsMJM2ysf&#10;6HL0pYgh7DJUUHnfZVK6oiKDbmo74sj9296gj7Avpe7xGsNNK2dJspAGa44NFXb0VVHRHM9GwXYW&#10;zvdid1vkH/Ke/v7tG2NCo9R4FLafIDwF/xa/3D86zk/n8Hw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y7kLBAAAA3AAAAA8AAAAAAAAAAAAAAAAAmAIAAGRycy9kb3du&#10;cmV2LnhtbFBLBQYAAAAABAAEAPUAAACGAwAAAAA=&#10;" fillcolor="white [3201]" strokecolor="#fe8637 [3204]" strokeweight="2pt">
                  <v:textbox>
                    <w:txbxContent>
                      <w:p w:rsidR="00F9132B" w:rsidRPr="00C96329" w:rsidRDefault="00F9132B" w:rsidP="00C96329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兔子收集</w:t>
                        </w:r>
                        <w:proofErr w:type="gramStart"/>
                        <w:r>
                          <w:rPr>
                            <w:rFonts w:eastAsia="新細明體" w:hint="eastAsia"/>
                            <w:b/>
                            <w:sz w:val="24"/>
                          </w:rPr>
                          <w:t>冊</w:t>
                        </w:r>
                        <w:proofErr w:type="gramEnd"/>
                      </w:p>
                    </w:txbxContent>
                  </v:textbox>
                </v:rect>
                <v:shape id="向下箭號 117" o:spid="_x0000_s1061" type="#_x0000_t67" style="position:absolute;left:4381;top:27908;width:2667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dX8EA&#10;AADcAAAADwAAAGRycy9kb3ducmV2LnhtbERPS2sCMRC+F/ofwhR6q1kLfbgaRQqlHn0UvI6bcXcx&#10;maSbqbv+e1MQepuP7zmzxeCdOlOX2sAGxqMCFHEVbMu1ge/d59M7qCTIFl1gMnChBIv5/d0MSxt6&#10;3tB5K7XKIZxKNNCIxFLrVDXkMY1CJM7cMXQeJcOu1rbDPod7p5+L4lV7bDk3NBjpo6HqtP31Bpbx&#10;Ii+TGL/ETfZu5X/0+tAfjXl8GJZTUEKD/Itv7pXN88dv8PdMvkDP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znV/BAAAA3AAAAA8AAAAAAAAAAAAAAAAAmAIAAGRycy9kb3du&#10;cmV2LnhtbFBLBQYAAAAABAAEAPUAAACGAwAAAAA=&#10;" adj="13200" fillcolor="#fe8637 [3204]" stroked="f" strokeweight="2pt"/>
                <v:shape id="流程圖: 替代處理程序 119" o:spid="_x0000_s1062" type="#_x0000_t176" style="position:absolute;top:32480;width:12096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tWsQA&#10;AADcAAAADwAAAGRycy9kb3ducmV2LnhtbERPTWvCQBC9F/wPywjedKMH28ZsRC0VoXho7KW3cXea&#10;hGZnQ3ajsb++WxB6m8f7nGw92EZcqPO1YwXzWQKCWDtTc6ng4/Q6fQLhA7LBxjEpuJGHdT56yDA1&#10;7srvdClCKWII+xQVVCG0qZReV2TRz1xLHLkv11kMEXalNB1eY7ht5CJJltJizbGhwpZ2FenvorcK&#10;Ni+9PPPC6P1Pb0+Pb8vjVn8elZqMh80KRKAh/Ivv7oOJ8+fP8PdMvE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3LVrEAAAA3AAAAA8AAAAAAAAAAAAAAAAAmAIAAGRycy9k&#10;b3ducmV2LnhtbFBLBQYAAAAABAAEAPUAAACJAwAAAAA=&#10;" fillcolor="white [3201]" strokecolor="#fe8637 [3204]" strokeweight="2pt">
                  <v:textbox>
                    <w:txbxContent>
                      <w:p w:rsidR="00F9132B" w:rsidRPr="00F9132B" w:rsidRDefault="00F9132B" w:rsidP="00F9132B">
                        <w:pPr>
                          <w:jc w:val="center"/>
                          <w:rPr>
                            <w:rFonts w:eastAsia="新細明體" w:hint="eastAsia"/>
                            <w:b/>
                            <w:sz w:val="24"/>
                          </w:rPr>
                        </w:pPr>
                        <w:r w:rsidRPr="00F9132B">
                          <w:rPr>
                            <w:rFonts w:eastAsia="新細明體" w:hint="eastAsia"/>
                            <w:b/>
                            <w:sz w:val="24"/>
                          </w:rPr>
                          <w:t>結束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F9132B" w:rsidRDefault="00F9132B">
      <w:pPr>
        <w:rPr>
          <w:rFonts w:eastAsia="新細明體"/>
          <w:b/>
          <w:color w:val="auto"/>
          <w:sz w:val="24"/>
        </w:rPr>
      </w:pPr>
    </w:p>
    <w:p w:rsidR="00613D50" w:rsidRDefault="00025FD2">
      <w:pPr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color w:val="auto"/>
          <w:sz w:val="24"/>
        </w:rPr>
        <w:t>遊戲畫面設計：</w:t>
      </w:r>
    </w:p>
    <w:p w:rsidR="00B43C90" w:rsidRDefault="00B43C90" w:rsidP="00987812">
      <w:pPr>
        <w:jc w:val="center"/>
        <w:rPr>
          <w:rFonts w:eastAsia="新細明體"/>
          <w:b/>
          <w:color w:val="auto"/>
          <w:sz w:val="24"/>
        </w:rPr>
      </w:pPr>
      <w:r>
        <w:rPr>
          <w:noProof/>
        </w:rPr>
        <w:drawing>
          <wp:inline distT="0" distB="0" distL="0" distR="0" wp14:anchorId="1E06D36D" wp14:editId="3975CE84">
            <wp:extent cx="4832350" cy="3200400"/>
            <wp:effectExtent l="0" t="0" r="635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770" t="26579" r="9753" b="24173"/>
                    <a:stretch/>
                  </pic:blipFill>
                  <pic:spPr bwMode="auto">
                    <a:xfrm>
                      <a:off x="0" y="0"/>
                      <a:ext cx="4835241" cy="32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812" w:rsidRPr="00987812" w:rsidRDefault="00987812" w:rsidP="00987812">
      <w:pPr>
        <w:jc w:val="center"/>
        <w:rPr>
          <w:rFonts w:eastAsia="新細明體"/>
          <w:color w:val="auto"/>
          <w:sz w:val="24"/>
        </w:rPr>
      </w:pPr>
      <w:r w:rsidRPr="00987812">
        <w:rPr>
          <w:rFonts w:eastAsia="新細明體" w:hint="eastAsia"/>
          <w:color w:val="auto"/>
          <w:sz w:val="24"/>
        </w:rPr>
        <w:t>圖</w:t>
      </w:r>
      <w:r>
        <w:rPr>
          <w:rFonts w:eastAsia="新細明體" w:hint="eastAsia"/>
          <w:color w:val="auto"/>
          <w:sz w:val="24"/>
        </w:rPr>
        <w:t>1</w:t>
      </w:r>
      <w:r>
        <w:rPr>
          <w:rFonts w:eastAsia="新細明體" w:hint="eastAsia"/>
          <w:color w:val="auto"/>
          <w:sz w:val="24"/>
        </w:rPr>
        <w:t xml:space="preserve">　</w:t>
      </w:r>
      <w:r w:rsidRPr="00987812">
        <w:rPr>
          <w:rFonts w:eastAsia="新細明體" w:hint="eastAsia"/>
          <w:color w:val="auto"/>
          <w:sz w:val="24"/>
        </w:rPr>
        <w:t>選單介面</w:t>
      </w:r>
    </w:p>
    <w:p w:rsidR="00613D50" w:rsidRDefault="00B43C90" w:rsidP="00987812">
      <w:pPr>
        <w:jc w:val="center"/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noProof/>
          <w:color w:val="auto"/>
          <w:sz w:val="24"/>
        </w:rPr>
        <w:lastRenderedPageBreak/>
        <w:drawing>
          <wp:inline distT="0" distB="0" distL="0" distR="0">
            <wp:extent cx="5276850" cy="3952875"/>
            <wp:effectExtent l="0" t="0" r="0" b="9525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12" w:rsidRPr="00987812" w:rsidRDefault="00987812" w:rsidP="00987812">
      <w:pPr>
        <w:jc w:val="center"/>
        <w:rPr>
          <w:rFonts w:eastAsia="新細明體"/>
          <w:color w:val="auto"/>
          <w:sz w:val="24"/>
        </w:rPr>
      </w:pPr>
      <w:r w:rsidRPr="00987812">
        <w:rPr>
          <w:rFonts w:eastAsia="新細明體" w:hint="eastAsia"/>
          <w:color w:val="auto"/>
          <w:sz w:val="24"/>
        </w:rPr>
        <w:t>圖</w:t>
      </w:r>
      <w:r w:rsidRPr="00987812">
        <w:rPr>
          <w:rFonts w:eastAsia="新細明體" w:hint="eastAsia"/>
          <w:color w:val="auto"/>
          <w:sz w:val="24"/>
        </w:rPr>
        <w:t>2</w:t>
      </w:r>
      <w:r w:rsidRPr="00987812">
        <w:rPr>
          <w:rFonts w:eastAsia="新細明體" w:hint="eastAsia"/>
          <w:color w:val="auto"/>
          <w:sz w:val="24"/>
        </w:rPr>
        <w:t xml:space="preserve">　遊戲畫面</w:t>
      </w:r>
    </w:p>
    <w:p w:rsidR="00F9132B" w:rsidRDefault="002623A0">
      <w:pPr>
        <w:rPr>
          <w:rFonts w:eastAsia="新細明體"/>
          <w:b/>
          <w:color w:val="auto"/>
          <w:sz w:val="24"/>
        </w:rPr>
      </w:pPr>
      <w:r>
        <w:rPr>
          <w:rFonts w:eastAsia="新細明體" w:hint="eastAsia"/>
          <w:b/>
          <w:noProof/>
          <w:color w:val="auto"/>
          <w:sz w:val="24"/>
        </w:rPr>
        <w:drawing>
          <wp:inline distT="0" distB="0" distL="0" distR="0">
            <wp:extent cx="5253990" cy="3755560"/>
            <wp:effectExtent l="0" t="0" r="381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81" cy="375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A0" w:rsidRDefault="002623A0" w:rsidP="002623A0">
      <w:pPr>
        <w:jc w:val="center"/>
        <w:rPr>
          <w:rFonts w:eastAsia="新細明體"/>
          <w:color w:val="auto"/>
          <w:sz w:val="24"/>
        </w:rPr>
      </w:pPr>
      <w:r w:rsidRPr="00987812">
        <w:rPr>
          <w:rFonts w:eastAsia="新細明體" w:hint="eastAsia"/>
          <w:color w:val="auto"/>
          <w:sz w:val="24"/>
        </w:rPr>
        <w:t>圖</w:t>
      </w:r>
      <w:r>
        <w:rPr>
          <w:rFonts w:eastAsia="新細明體" w:hint="eastAsia"/>
          <w:color w:val="auto"/>
          <w:sz w:val="24"/>
        </w:rPr>
        <w:t>3</w:t>
      </w:r>
      <w:r w:rsidRPr="00987812">
        <w:rPr>
          <w:rFonts w:eastAsia="新細明體" w:hint="eastAsia"/>
          <w:color w:val="auto"/>
          <w:sz w:val="24"/>
        </w:rPr>
        <w:t xml:space="preserve">　</w:t>
      </w:r>
      <w:r>
        <w:rPr>
          <w:rFonts w:eastAsia="新細明體" w:hint="eastAsia"/>
          <w:color w:val="auto"/>
          <w:sz w:val="24"/>
        </w:rPr>
        <w:t>收集</w:t>
      </w:r>
      <w:proofErr w:type="gramStart"/>
      <w:r>
        <w:rPr>
          <w:rFonts w:eastAsia="新細明體" w:hint="eastAsia"/>
          <w:color w:val="auto"/>
          <w:sz w:val="24"/>
        </w:rPr>
        <w:t>冊</w:t>
      </w:r>
      <w:proofErr w:type="gramEnd"/>
      <w:r>
        <w:rPr>
          <w:rFonts w:eastAsia="新細明體" w:hint="eastAsia"/>
          <w:color w:val="auto"/>
          <w:sz w:val="24"/>
        </w:rPr>
        <w:t>畫面</w:t>
      </w:r>
    </w:p>
    <w:p w:rsidR="00AF68FC" w:rsidRPr="00987812" w:rsidRDefault="00AF68FC" w:rsidP="002623A0">
      <w:pPr>
        <w:jc w:val="center"/>
        <w:rPr>
          <w:rFonts w:eastAsia="新細明體"/>
          <w:color w:val="auto"/>
          <w:sz w:val="24"/>
        </w:rPr>
      </w:pPr>
      <w:r>
        <w:rPr>
          <w:rFonts w:eastAsia="新細明體" w:hint="eastAsia"/>
          <w:noProof/>
          <w:color w:val="auto"/>
          <w:sz w:val="24"/>
        </w:rPr>
        <w:lastRenderedPageBreak/>
        <w:drawing>
          <wp:inline distT="0" distB="0" distL="0" distR="0">
            <wp:extent cx="5276850" cy="3771900"/>
            <wp:effectExtent l="0" t="0" r="0" b="0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3A0" w:rsidRDefault="00AF68FC" w:rsidP="00AF68FC">
      <w:pPr>
        <w:jc w:val="center"/>
        <w:rPr>
          <w:rFonts w:eastAsia="新細明體"/>
          <w:color w:val="auto"/>
          <w:sz w:val="24"/>
        </w:rPr>
      </w:pPr>
      <w:r w:rsidRPr="00E726B1">
        <w:rPr>
          <w:rFonts w:eastAsia="新細明體" w:hint="eastAsia"/>
          <w:color w:val="auto"/>
          <w:sz w:val="24"/>
        </w:rPr>
        <w:t>圖</w:t>
      </w:r>
      <w:r w:rsidRPr="00E726B1">
        <w:rPr>
          <w:rFonts w:eastAsia="新細明體" w:hint="eastAsia"/>
          <w:color w:val="auto"/>
          <w:sz w:val="24"/>
        </w:rPr>
        <w:t xml:space="preserve"> 4  </w:t>
      </w:r>
      <w:r w:rsidR="00E726B1" w:rsidRPr="00E726B1">
        <w:rPr>
          <w:rFonts w:eastAsia="新細明體" w:hint="eastAsia"/>
          <w:color w:val="auto"/>
          <w:sz w:val="24"/>
        </w:rPr>
        <w:t xml:space="preserve"> </w:t>
      </w:r>
      <w:r w:rsidR="00E726B1" w:rsidRPr="00E726B1">
        <w:rPr>
          <w:rFonts w:eastAsia="新細明體" w:hint="eastAsia"/>
          <w:color w:val="auto"/>
          <w:sz w:val="24"/>
        </w:rPr>
        <w:t>角色卡介紹</w:t>
      </w:r>
    </w:p>
    <w:p w:rsidR="00B663EA" w:rsidRPr="00502BD7" w:rsidRDefault="00B663EA" w:rsidP="00B663EA">
      <w:pPr>
        <w:rPr>
          <w:rFonts w:eastAsia="新細明體"/>
          <w:color w:val="auto"/>
          <w:sz w:val="24"/>
        </w:rPr>
      </w:pPr>
      <w:bookmarkStart w:id="0" w:name="_GoBack"/>
      <w:bookmarkEnd w:id="0"/>
    </w:p>
    <w:sectPr w:rsidR="00B663EA" w:rsidRPr="00502BD7" w:rsidSect="00E93BE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/>
      <w:pgMar w:top="1440" w:right="1800" w:bottom="1440" w:left="1800" w:header="851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6899" w:rsidRDefault="00846899">
      <w:pPr>
        <w:spacing w:after="0" w:line="240" w:lineRule="auto"/>
      </w:pPr>
      <w:r>
        <w:separator/>
      </w:r>
    </w:p>
  </w:endnote>
  <w:endnote w:type="continuationSeparator" w:id="0">
    <w:p w:rsidR="00846899" w:rsidRDefault="00846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CC1A5D">
    <w:pPr>
      <w:pStyle w:val="ae"/>
    </w:pPr>
    <w:r>
      <w:ptab w:relativeTo="margin" w:alignment="right" w:leader="none"/>
    </w:r>
    <w:r w:rsidR="00052381">
      <w:fldChar w:fldCharType="begin"/>
    </w:r>
    <w:r w:rsidR="00052381">
      <w:instrText xml:space="preserve"> PAGE </w:instrText>
    </w:r>
    <w:r w:rsidR="00052381">
      <w:fldChar w:fldCharType="separate"/>
    </w:r>
    <w:r w:rsidR="00011D6E">
      <w:rPr>
        <w:noProof/>
      </w:rPr>
      <w:t>4</w:t>
    </w:r>
    <w:r w:rsidR="00052381">
      <w:rPr>
        <w:noProof/>
      </w:rPr>
      <w:fldChar w:fldCharType="end"/>
    </w:r>
    <w:r>
      <w:rPr>
        <w:lang w:val="zh-TW"/>
      </w:rPr>
      <w:t xml:space="preserve"> </w:t>
    </w:r>
    <w:r w:rsidR="00101704">
      <w:rPr>
        <w:noProof/>
      </w:rPr>
      <mc:AlternateContent>
        <mc:Choice Requires="wps">
          <w:drawing>
            <wp:inline distT="0" distB="0" distL="0" distR="0">
              <wp:extent cx="91440" cy="91440"/>
              <wp:effectExtent l="26670" t="23495" r="24765" b="27940"/>
              <wp:docPr id="1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757F90FB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CLtNc8IQMAAJQGAAAOAAAAAAAAAAAA&#10;AAAAAC4CAABkcnMvZTJvRG9jLnhtbFBLAQItABQABgAIAAAAIQDcdF2o2AAAAAMBAAAPAAAAAAAA&#10;AAAAAAAAAHsFAABkcnMvZG93bnJldi54bWxQSwUGAAAAAAQABADzAAAAgAYAAAAA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6899" w:rsidRDefault="00846899">
      <w:pPr>
        <w:spacing w:after="0" w:line="240" w:lineRule="auto"/>
      </w:pPr>
      <w:r>
        <w:separator/>
      </w:r>
    </w:p>
  </w:footnote>
  <w:footnote w:type="continuationSeparator" w:id="0">
    <w:p w:rsidR="00846899" w:rsidRDefault="00846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f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CC1A5D">
    <w:pPr>
      <w:pStyle w:val="af0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5-12-27T00:00:00Z">
          <w:dateFormat w:val="yyyy/M/d"/>
          <w:lid w:val="zh-TW"/>
          <w:storeMappedDataAs w:val="dateTime"/>
          <w:calendar w:val="gregorian"/>
        </w:date>
      </w:sdtPr>
      <w:sdtEndPr/>
      <w:sdtContent>
        <w:r w:rsidR="00DF7951">
          <w:rPr>
            <w:rFonts w:eastAsia="新細明體" w:hint="eastAsia"/>
          </w:rPr>
          <w:t>2015/12/27</w:t>
        </w:r>
      </w:sdtContent>
    </w:sdt>
    <w:r w:rsidR="0010170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-106680</wp:posOffset>
                  </wp:positionV>
                </mc:Fallback>
              </mc:AlternateContent>
              <wp:extent cx="0" cy="10885170"/>
              <wp:effectExtent l="6350" t="8255" r="12700" b="12700"/>
              <wp:wrapNone/>
              <wp:docPr id="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88517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06A8BE2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0;margin-top:0;width:0;height:857.1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" strokecolor="#fe8637 [3204]" strokeweight="1pt"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7EE1" w:rsidRDefault="00F17EE1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F09ED"/>
    <w:multiLevelType w:val="multilevel"/>
    <w:tmpl w:val="CD40BF9A"/>
    <w:styleLink w:val="a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E8637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">
    <w:nsid w:val="18A9357C"/>
    <w:multiLevelType w:val="hybridMultilevel"/>
    <w:tmpl w:val="44445A1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197E3499"/>
    <w:multiLevelType w:val="multilevel"/>
    <w:tmpl w:val="85C08436"/>
    <w:styleLink w:val="a0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3">
    <w:nsid w:val="1A805B2F"/>
    <w:multiLevelType w:val="hybridMultilevel"/>
    <w:tmpl w:val="BF385AC0"/>
    <w:lvl w:ilvl="0" w:tplc="0F80F6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FB86221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4DBB4491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5BD24CD8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61570BD1"/>
    <w:multiLevelType w:val="hybridMultilevel"/>
    <w:tmpl w:val="944EE228"/>
    <w:lvl w:ilvl="0" w:tplc="938493C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671B4FC6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6FAA1621"/>
    <w:multiLevelType w:val="hybridMultilevel"/>
    <w:tmpl w:val="00422982"/>
    <w:lvl w:ilvl="0" w:tplc="0F80F6C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>
    <w:nsid w:val="6FE86AC5"/>
    <w:multiLevelType w:val="hybridMultilevel"/>
    <w:tmpl w:val="136448F2"/>
    <w:lvl w:ilvl="0" w:tplc="F200B48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9"/>
  </w:num>
  <w:num w:numId="6">
    <w:abstractNumId w:val="3"/>
  </w:num>
  <w:num w:numId="7">
    <w:abstractNumId w:val="7"/>
  </w:num>
  <w:num w:numId="8">
    <w:abstractNumId w:val="5"/>
  </w:num>
  <w:num w:numId="9">
    <w:abstractNumId w:val="4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48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951"/>
    <w:rsid w:val="00011D6E"/>
    <w:rsid w:val="00017391"/>
    <w:rsid w:val="00025FD2"/>
    <w:rsid w:val="00052381"/>
    <w:rsid w:val="000A3D95"/>
    <w:rsid w:val="00101362"/>
    <w:rsid w:val="00101704"/>
    <w:rsid w:val="00172D88"/>
    <w:rsid w:val="002623A0"/>
    <w:rsid w:val="002C2B9B"/>
    <w:rsid w:val="00502BD7"/>
    <w:rsid w:val="00525B80"/>
    <w:rsid w:val="00532213"/>
    <w:rsid w:val="00613D50"/>
    <w:rsid w:val="006F7CCF"/>
    <w:rsid w:val="007851AE"/>
    <w:rsid w:val="007B764C"/>
    <w:rsid w:val="007C2EF0"/>
    <w:rsid w:val="00846899"/>
    <w:rsid w:val="008E303F"/>
    <w:rsid w:val="00987812"/>
    <w:rsid w:val="009A03FD"/>
    <w:rsid w:val="00AF68FC"/>
    <w:rsid w:val="00B1127E"/>
    <w:rsid w:val="00B43C90"/>
    <w:rsid w:val="00B663EA"/>
    <w:rsid w:val="00C96329"/>
    <w:rsid w:val="00CC1A5D"/>
    <w:rsid w:val="00CD53C3"/>
    <w:rsid w:val="00DF7951"/>
    <w:rsid w:val="00E2242D"/>
    <w:rsid w:val="00E726B1"/>
    <w:rsid w:val="00E93BED"/>
    <w:rsid w:val="00EF604E"/>
    <w:rsid w:val="00F17EE1"/>
    <w:rsid w:val="00F9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3A3B940B-1D37-48A5-864E-9683D5D9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/>
    <w:lsdException w:name="Quote" w:uiPriority="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a1">
    <w:name w:val="Normal"/>
    <w:qFormat/>
    <w:rsid w:val="00E93BED"/>
    <w:rPr>
      <w:rFonts w:eastAsiaTheme="minorEastAsia"/>
      <w:color w:val="414751" w:themeColor="text2" w:themeShade="BF"/>
      <w:sz w:val="20"/>
      <w:szCs w:val="20"/>
      <w:lang w:eastAsia="zh-TW"/>
    </w:rPr>
  </w:style>
  <w:style w:type="paragraph" w:styleId="1">
    <w:name w:val="heading 1"/>
    <w:basedOn w:val="a1"/>
    <w:next w:val="a1"/>
    <w:link w:val="10"/>
    <w:uiPriority w:val="9"/>
    <w:unhideWhenUsed/>
    <w:qFormat/>
    <w:rsid w:val="00E93BED"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93BED"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93BED"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E93BED"/>
    <w:pPr>
      <w:spacing w:after="0"/>
      <w:outlineLvl w:val="3"/>
    </w:pPr>
    <w:rPr>
      <w:rFonts w:asciiTheme="majorHAnsi" w:eastAsiaTheme="majorEastAsia" w:hAnsiTheme="majorHAnsi" w:cstheme="majorBidi"/>
      <w:color w:val="E65B01" w:themeColor="accent1" w:themeShade="BF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E93BED"/>
    <w:pPr>
      <w:spacing w:after="0"/>
      <w:outlineLvl w:val="4"/>
    </w:pPr>
    <w:rPr>
      <w:i/>
      <w:iCs/>
      <w:color w:val="E65B01" w:themeColor="accent1" w:themeShade="BF"/>
      <w:sz w:val="22"/>
      <w:szCs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E93BED"/>
    <w:pPr>
      <w:spacing w:after="0"/>
      <w:outlineLvl w:val="5"/>
    </w:pPr>
    <w:rPr>
      <w:b/>
      <w:bCs/>
      <w:color w:val="E65B01" w:themeColor="accent1" w:themeShade="B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E93BED"/>
    <w:pPr>
      <w:spacing w:after="0"/>
      <w:outlineLvl w:val="6"/>
    </w:pPr>
    <w:rPr>
      <w:b/>
      <w:bCs/>
      <w:i/>
      <w:iCs/>
      <w:color w:val="E65B01" w:themeColor="accent1" w:themeShade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E93BED"/>
    <w:pPr>
      <w:spacing w:after="0"/>
      <w:outlineLvl w:val="7"/>
    </w:pPr>
    <w:rPr>
      <w:b/>
      <w:bCs/>
      <w:color w:val="3667C3" w:themeColor="accent2" w:themeShade="BF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E93BED"/>
    <w:pPr>
      <w:spacing w:after="0"/>
      <w:outlineLvl w:val="8"/>
    </w:pPr>
    <w:rPr>
      <w:b/>
      <w:bCs/>
      <w:i/>
      <w:iCs/>
      <w:color w:val="3667C3" w:themeColor="accent2" w:themeShade="BF"/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E93BED"/>
    <w:rPr>
      <w:rFonts w:asciiTheme="majorHAnsi" w:eastAsiaTheme="majorEastAsia" w:hAnsiTheme="majorHAnsi" w:cstheme="majorBidi"/>
      <w:smallCaps/>
      <w:color w:val="414751" w:themeColor="text2" w:themeShade="BF"/>
      <w:spacing w:val="5"/>
      <w:sz w:val="32"/>
      <w:szCs w:val="32"/>
    </w:rPr>
  </w:style>
  <w:style w:type="character" w:customStyle="1" w:styleId="20">
    <w:name w:val="標題 2 字元"/>
    <w:basedOn w:val="a2"/>
    <w:link w:val="2"/>
    <w:uiPriority w:val="9"/>
    <w:rsid w:val="00E93BED"/>
    <w:rPr>
      <w:rFonts w:asciiTheme="majorHAnsi" w:eastAsiaTheme="majorEastAsia" w:hAnsiTheme="majorHAnsi" w:cstheme="majorBidi"/>
      <w:color w:val="414751" w:themeColor="text2" w:themeShade="BF"/>
      <w:sz w:val="28"/>
      <w:szCs w:val="28"/>
    </w:rPr>
  </w:style>
  <w:style w:type="paragraph" w:styleId="a5">
    <w:name w:val="Title"/>
    <w:basedOn w:val="a1"/>
    <w:link w:val="a6"/>
    <w:uiPriority w:val="10"/>
    <w:qFormat/>
    <w:rsid w:val="00E93BED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character" w:customStyle="1" w:styleId="a6">
    <w:name w:val="標題 字元"/>
    <w:basedOn w:val="a2"/>
    <w:link w:val="a5"/>
    <w:uiPriority w:val="10"/>
    <w:rsid w:val="00E93BED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paragraph" w:styleId="a7">
    <w:name w:val="Subtitle"/>
    <w:basedOn w:val="a1"/>
    <w:link w:val="a8"/>
    <w:uiPriority w:val="11"/>
    <w:qFormat/>
    <w:rsid w:val="00E93BED"/>
    <w:rPr>
      <w:i/>
      <w:iCs/>
      <w:color w:val="575F6D" w:themeColor="text2"/>
      <w:spacing w:val="5"/>
      <w:sz w:val="24"/>
      <w:szCs w:val="24"/>
    </w:rPr>
  </w:style>
  <w:style w:type="character" w:customStyle="1" w:styleId="a8">
    <w:name w:val="副標題 字元"/>
    <w:basedOn w:val="a2"/>
    <w:link w:val="a7"/>
    <w:uiPriority w:val="11"/>
    <w:rsid w:val="00E93BED"/>
    <w:rPr>
      <w:i/>
      <w:iCs/>
      <w:color w:val="575F6D" w:themeColor="text2"/>
      <w:spacing w:val="5"/>
      <w:sz w:val="24"/>
      <w:szCs w:val="24"/>
    </w:rPr>
  </w:style>
  <w:style w:type="paragraph" w:styleId="a9">
    <w:name w:val="Balloon Text"/>
    <w:basedOn w:val="a1"/>
    <w:link w:val="aa"/>
    <w:uiPriority w:val="99"/>
    <w:semiHidden/>
    <w:unhideWhenUsed/>
    <w:rsid w:val="00E93BED"/>
    <w:pPr>
      <w:spacing w:after="0" w:line="240" w:lineRule="auto"/>
    </w:pPr>
    <w:rPr>
      <w:rFonts w:hAnsi="Tahoma"/>
      <w:sz w:val="16"/>
      <w:szCs w:val="16"/>
    </w:rPr>
  </w:style>
  <w:style w:type="character" w:customStyle="1" w:styleId="aa">
    <w:name w:val="註解方塊文字 字元"/>
    <w:basedOn w:val="a2"/>
    <w:link w:val="a9"/>
    <w:uiPriority w:val="99"/>
    <w:semiHidden/>
    <w:rsid w:val="00E93BED"/>
    <w:rPr>
      <w:rFonts w:eastAsiaTheme="minorEastAsia" w:hAnsi="Tahoma"/>
      <w:color w:val="414751" w:themeColor="text2" w:themeShade="BF"/>
      <w:sz w:val="16"/>
      <w:szCs w:val="16"/>
      <w:lang w:eastAsia="zh-TW"/>
    </w:rPr>
  </w:style>
  <w:style w:type="character" w:styleId="ab">
    <w:name w:val="Book Title"/>
    <w:basedOn w:val="a2"/>
    <w:uiPriority w:val="33"/>
    <w:qFormat/>
    <w:rsid w:val="00E93BED"/>
    <w:rPr>
      <w:rFonts w:eastAsiaTheme="minorEastAsia" w:cstheme="minorBidi"/>
      <w:bCs w:val="0"/>
      <w:iCs w:val="0"/>
      <w:smallCaps/>
      <w:color w:val="000000"/>
      <w:spacing w:val="10"/>
      <w:szCs w:val="20"/>
      <w:lang w:eastAsia="zh-TW"/>
    </w:rPr>
  </w:style>
  <w:style w:type="numbering" w:customStyle="1" w:styleId="a">
    <w:name w:val="項目符號清單"/>
    <w:uiPriority w:val="99"/>
    <w:rsid w:val="00E93BED"/>
    <w:pPr>
      <w:numPr>
        <w:numId w:val="1"/>
      </w:numPr>
    </w:pPr>
  </w:style>
  <w:style w:type="paragraph" w:styleId="ac">
    <w:name w:val="caption"/>
    <w:basedOn w:val="a1"/>
    <w:next w:val="a1"/>
    <w:uiPriority w:val="99"/>
    <w:unhideWhenUsed/>
    <w:rsid w:val="00E93BED"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ad">
    <w:name w:val="Emphasis"/>
    <w:uiPriority w:val="20"/>
    <w:qFormat/>
    <w:rsid w:val="00E93BED"/>
    <w:rPr>
      <w:rFonts w:eastAsiaTheme="minorEastAsia" w:cstheme="minorBidi"/>
      <w:b/>
      <w:bCs/>
      <w:i/>
      <w:iCs/>
      <w:color w:val="2B2F36" w:themeColor="text2" w:themeShade="80"/>
      <w:spacing w:val="10"/>
      <w:sz w:val="18"/>
      <w:szCs w:val="18"/>
      <w:lang w:eastAsia="zh-TW"/>
    </w:rPr>
  </w:style>
  <w:style w:type="paragraph" w:styleId="ae">
    <w:name w:val="footer"/>
    <w:basedOn w:val="a1"/>
    <w:link w:val="af"/>
    <w:uiPriority w:val="99"/>
    <w:unhideWhenUsed/>
    <w:rsid w:val="00E9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頁尾 字元"/>
    <w:basedOn w:val="a2"/>
    <w:link w:val="ae"/>
    <w:uiPriority w:val="99"/>
    <w:rsid w:val="00E93BED"/>
    <w:rPr>
      <w:color w:val="414751" w:themeColor="text2" w:themeShade="BF"/>
      <w:sz w:val="20"/>
    </w:rPr>
  </w:style>
  <w:style w:type="paragraph" w:styleId="af0">
    <w:name w:val="header"/>
    <w:basedOn w:val="a1"/>
    <w:link w:val="af1"/>
    <w:uiPriority w:val="99"/>
    <w:semiHidden/>
    <w:unhideWhenUsed/>
    <w:rsid w:val="00E9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頁首 字元"/>
    <w:basedOn w:val="a2"/>
    <w:link w:val="af0"/>
    <w:uiPriority w:val="99"/>
    <w:semiHidden/>
    <w:rsid w:val="00E93BED"/>
    <w:rPr>
      <w:color w:val="414751" w:themeColor="text2" w:themeShade="BF"/>
      <w:sz w:val="20"/>
    </w:rPr>
  </w:style>
  <w:style w:type="character" w:customStyle="1" w:styleId="30">
    <w:name w:val="標題 3 字元"/>
    <w:basedOn w:val="a2"/>
    <w:link w:val="3"/>
    <w:uiPriority w:val="9"/>
    <w:semiHidden/>
    <w:rsid w:val="00E93BED"/>
    <w:rPr>
      <w:rFonts w:asciiTheme="majorHAnsi" w:eastAsiaTheme="majorEastAsia" w:hAnsiTheme="majorHAnsi" w:cstheme="majorBidi"/>
      <w:color w:val="414751" w:themeColor="text2" w:themeShade="BF"/>
      <w:spacing w:val="5"/>
      <w:sz w:val="24"/>
      <w:szCs w:val="24"/>
    </w:rPr>
  </w:style>
  <w:style w:type="character" w:customStyle="1" w:styleId="40">
    <w:name w:val="標題 4 字元"/>
    <w:basedOn w:val="a2"/>
    <w:link w:val="4"/>
    <w:uiPriority w:val="9"/>
    <w:semiHidden/>
    <w:rsid w:val="00E93BED"/>
    <w:rPr>
      <w:rFonts w:asciiTheme="majorHAnsi" w:eastAsiaTheme="majorEastAsia" w:hAnsiTheme="majorHAnsi" w:cstheme="majorBidi"/>
      <w:color w:val="E65B01" w:themeColor="accent1" w:themeShade="BF"/>
    </w:rPr>
  </w:style>
  <w:style w:type="character" w:customStyle="1" w:styleId="50">
    <w:name w:val="標題 5 字元"/>
    <w:basedOn w:val="a2"/>
    <w:link w:val="5"/>
    <w:uiPriority w:val="9"/>
    <w:semiHidden/>
    <w:rsid w:val="00E93BED"/>
    <w:rPr>
      <w:i/>
      <w:iCs/>
      <w:color w:val="E65B0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E93BED"/>
    <w:rPr>
      <w:b/>
      <w:bCs/>
      <w:color w:val="E65B01" w:themeColor="accent1" w:themeShade="BF"/>
      <w:sz w:val="20"/>
    </w:rPr>
  </w:style>
  <w:style w:type="character" w:customStyle="1" w:styleId="70">
    <w:name w:val="標題 7 字元"/>
    <w:basedOn w:val="a2"/>
    <w:link w:val="7"/>
    <w:uiPriority w:val="9"/>
    <w:semiHidden/>
    <w:rsid w:val="00E93BED"/>
    <w:rPr>
      <w:b/>
      <w:bCs/>
      <w:i/>
      <w:iCs/>
      <w:color w:val="E65B01" w:themeColor="accent1" w:themeShade="BF"/>
      <w:sz w:val="20"/>
    </w:rPr>
  </w:style>
  <w:style w:type="character" w:customStyle="1" w:styleId="80">
    <w:name w:val="標題 8 字元"/>
    <w:basedOn w:val="a2"/>
    <w:link w:val="8"/>
    <w:uiPriority w:val="9"/>
    <w:semiHidden/>
    <w:rsid w:val="00E93BED"/>
    <w:rPr>
      <w:b/>
      <w:bCs/>
      <w:color w:val="3667C3" w:themeColor="accent2" w:themeShade="BF"/>
      <w:sz w:val="20"/>
    </w:rPr>
  </w:style>
  <w:style w:type="character" w:customStyle="1" w:styleId="90">
    <w:name w:val="標題 9 字元"/>
    <w:basedOn w:val="a2"/>
    <w:link w:val="9"/>
    <w:uiPriority w:val="9"/>
    <w:semiHidden/>
    <w:rsid w:val="00E93BED"/>
    <w:rPr>
      <w:b/>
      <w:bCs/>
      <w:i/>
      <w:iCs/>
      <w:color w:val="3667C3" w:themeColor="accent2" w:themeShade="BF"/>
      <w:sz w:val="18"/>
      <w:szCs w:val="18"/>
    </w:rPr>
  </w:style>
  <w:style w:type="character" w:styleId="af2">
    <w:name w:val="Intense Emphasis"/>
    <w:basedOn w:val="a2"/>
    <w:uiPriority w:val="21"/>
    <w:qFormat/>
    <w:rsid w:val="00E93BED"/>
    <w:rPr>
      <w:i/>
      <w:iCs/>
      <w:caps/>
      <w:color w:val="E65B01" w:themeColor="accent1" w:themeShade="BF"/>
      <w:spacing w:val="10"/>
      <w:sz w:val="18"/>
      <w:szCs w:val="18"/>
    </w:rPr>
  </w:style>
  <w:style w:type="paragraph" w:styleId="af3">
    <w:name w:val="Quote"/>
    <w:basedOn w:val="a1"/>
    <w:link w:val="af4"/>
    <w:uiPriority w:val="29"/>
    <w:qFormat/>
    <w:rsid w:val="00E93BED"/>
    <w:rPr>
      <w:i/>
      <w:iCs/>
    </w:rPr>
  </w:style>
  <w:style w:type="character" w:customStyle="1" w:styleId="af4">
    <w:name w:val="引文 字元"/>
    <w:basedOn w:val="a2"/>
    <w:link w:val="af3"/>
    <w:uiPriority w:val="29"/>
    <w:rsid w:val="00E93BED"/>
    <w:rPr>
      <w:i/>
      <w:iCs/>
      <w:color w:val="414751" w:themeColor="text2" w:themeShade="BF"/>
      <w:sz w:val="20"/>
    </w:rPr>
  </w:style>
  <w:style w:type="paragraph" w:styleId="af5">
    <w:name w:val="Intense Quote"/>
    <w:basedOn w:val="af3"/>
    <w:link w:val="af6"/>
    <w:uiPriority w:val="30"/>
    <w:qFormat/>
    <w:rsid w:val="00E93BED"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af6">
    <w:name w:val="鮮明引文 字元"/>
    <w:basedOn w:val="a2"/>
    <w:link w:val="af5"/>
    <w:uiPriority w:val="30"/>
    <w:rsid w:val="00E93BED"/>
    <w:rPr>
      <w:color w:val="E65B01" w:themeColor="accent1" w:themeShade="BF"/>
      <w:sz w:val="20"/>
    </w:rPr>
  </w:style>
  <w:style w:type="character" w:styleId="af7">
    <w:name w:val="Intense Reference"/>
    <w:basedOn w:val="a2"/>
    <w:uiPriority w:val="32"/>
    <w:qFormat/>
    <w:rsid w:val="00E93BED"/>
    <w:rPr>
      <w:b/>
      <w:bCs/>
      <w:caps/>
      <w:color w:val="3667C3" w:themeColor="accent2" w:themeShade="BF"/>
      <w:spacing w:val="5"/>
      <w:sz w:val="18"/>
      <w:szCs w:val="18"/>
    </w:rPr>
  </w:style>
  <w:style w:type="paragraph" w:styleId="af8">
    <w:name w:val="List Paragraph"/>
    <w:basedOn w:val="a1"/>
    <w:uiPriority w:val="36"/>
    <w:unhideWhenUsed/>
    <w:qFormat/>
    <w:rsid w:val="00E93BED"/>
    <w:pPr>
      <w:ind w:left="720"/>
      <w:contextualSpacing/>
    </w:pPr>
  </w:style>
  <w:style w:type="paragraph" w:styleId="af9">
    <w:name w:val="Normal Indent"/>
    <w:basedOn w:val="a1"/>
    <w:uiPriority w:val="99"/>
    <w:unhideWhenUsed/>
    <w:rsid w:val="00E93BED"/>
    <w:pPr>
      <w:ind w:left="720"/>
      <w:contextualSpacing/>
    </w:pPr>
  </w:style>
  <w:style w:type="numbering" w:customStyle="1" w:styleId="a0">
    <w:name w:val="編號清單"/>
    <w:uiPriority w:val="99"/>
    <w:rsid w:val="00E93BED"/>
    <w:pPr>
      <w:numPr>
        <w:numId w:val="2"/>
      </w:numPr>
    </w:pPr>
  </w:style>
  <w:style w:type="character" w:styleId="afa">
    <w:name w:val="Strong"/>
    <w:basedOn w:val="a2"/>
    <w:uiPriority w:val="22"/>
    <w:qFormat/>
    <w:rsid w:val="00E93BED"/>
    <w:rPr>
      <w:b/>
      <w:bCs/>
    </w:rPr>
  </w:style>
  <w:style w:type="character" w:styleId="afb">
    <w:name w:val="Subtle Emphasis"/>
    <w:basedOn w:val="a2"/>
    <w:uiPriority w:val="19"/>
    <w:qFormat/>
    <w:rsid w:val="00E93BED"/>
    <w:rPr>
      <w:i/>
      <w:iCs/>
      <w:color w:val="E65B01" w:themeColor="accent1" w:themeShade="BF"/>
    </w:rPr>
  </w:style>
  <w:style w:type="character" w:styleId="afc">
    <w:name w:val="Subtle Reference"/>
    <w:basedOn w:val="a2"/>
    <w:uiPriority w:val="31"/>
    <w:qFormat/>
    <w:rsid w:val="00E93BED"/>
    <w:rPr>
      <w:b/>
      <w:bCs/>
      <w:i/>
      <w:iCs/>
      <w:color w:val="3667C3" w:themeColor="accent2" w:themeShade="BF"/>
    </w:rPr>
  </w:style>
  <w:style w:type="table" w:styleId="afd">
    <w:name w:val="Table Grid"/>
    <w:basedOn w:val="a3"/>
    <w:uiPriority w:val="1"/>
    <w:rsid w:val="00E93BED"/>
    <w:pPr>
      <w:spacing w:after="0" w:line="240" w:lineRule="auto"/>
    </w:pPr>
    <w:rPr>
      <w:rFonts w:eastAsiaTheme="minorEastAsia"/>
      <w:lang w:eastAsia="zh-TW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Placeholder Text"/>
    <w:basedOn w:val="a2"/>
    <w:uiPriority w:val="99"/>
    <w:semiHidden/>
    <w:qFormat/>
    <w:rsid w:val="00E93B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diagramData" Target="diagrams/data1.xml"/><Relationship Id="rId18" Type="http://schemas.openxmlformats.org/officeDocument/2006/relationships/image" Target="media/image1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microsoft.com/office/2007/relationships/diagramDrawing" Target="diagrams/drawing1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image" Target="media/image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diagramQuickStyle" Target="diagrams/quickStyle1.xm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diagramLayout" Target="diagrams/layout1.xml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ky\AppData\Roaming\Microsoft\Templates\&#22577;&#21578;%20(&#22721;&#31383;&#24335;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503A46-520F-44FA-A152-A13FD9B45F2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0F1FC4B4-DCA5-4984-807B-6D3150939C19}">
      <dgm:prSet phldrT="[文字]" custT="1"/>
      <dgm:spPr/>
      <dgm:t>
        <a:bodyPr/>
        <a:lstStyle/>
        <a:p>
          <a:r>
            <a:rPr lang="zh-TW" altLang="en-US" sz="2000" b="1"/>
            <a:t>兔子跑跳蹦</a:t>
          </a:r>
        </a:p>
      </dgm:t>
    </dgm:pt>
    <dgm:pt modelId="{8FD5237A-5D38-4E50-A655-FFF7F062461F}" type="parTrans" cxnId="{2F87BFF2-D049-49A4-B4A8-0FE720689D3F}">
      <dgm:prSet/>
      <dgm:spPr/>
      <dgm:t>
        <a:bodyPr/>
        <a:lstStyle/>
        <a:p>
          <a:endParaRPr lang="zh-TW" altLang="en-US"/>
        </a:p>
      </dgm:t>
    </dgm:pt>
    <dgm:pt modelId="{8D27F96D-C1B2-463C-AB6E-465302FCC7A9}" type="sibTrans" cxnId="{2F87BFF2-D049-49A4-B4A8-0FE720689D3F}">
      <dgm:prSet/>
      <dgm:spPr/>
      <dgm:t>
        <a:bodyPr/>
        <a:lstStyle/>
        <a:p>
          <a:endParaRPr lang="zh-TW" altLang="en-US"/>
        </a:p>
      </dgm:t>
    </dgm:pt>
    <dgm:pt modelId="{BC79C5D8-3196-4FBA-AA81-E1C7E1A88E5D}">
      <dgm:prSet phldrT="[文字]"/>
      <dgm:spPr/>
      <dgm:t>
        <a:bodyPr/>
        <a:lstStyle/>
        <a:p>
          <a:r>
            <a:rPr lang="zh-TW" altLang="en-US" b="1"/>
            <a:t>開始遊戲</a:t>
          </a:r>
        </a:p>
      </dgm:t>
    </dgm:pt>
    <dgm:pt modelId="{710C5C89-177D-42FE-8A32-F8BA6683FCE0}" type="parTrans" cxnId="{DBFE5184-D7C1-4F8A-9CE8-CE58880128BF}">
      <dgm:prSet/>
      <dgm:spPr/>
      <dgm:t>
        <a:bodyPr/>
        <a:lstStyle/>
        <a:p>
          <a:endParaRPr lang="zh-TW" altLang="en-US"/>
        </a:p>
      </dgm:t>
    </dgm:pt>
    <dgm:pt modelId="{476A1F05-0F67-406A-92BA-EA0A23FC1FC1}" type="sibTrans" cxnId="{DBFE5184-D7C1-4F8A-9CE8-CE58880128BF}">
      <dgm:prSet/>
      <dgm:spPr/>
      <dgm:t>
        <a:bodyPr/>
        <a:lstStyle/>
        <a:p>
          <a:endParaRPr lang="zh-TW" altLang="en-US"/>
        </a:p>
      </dgm:t>
    </dgm:pt>
    <dgm:pt modelId="{7DA50FCA-3595-4DBF-BE69-28013ECD50D2}">
      <dgm:prSet phldrT="[文字]"/>
      <dgm:spPr/>
      <dgm:t>
        <a:bodyPr/>
        <a:lstStyle/>
        <a:p>
          <a:r>
            <a:rPr lang="zh-TW" altLang="en-US" b="1"/>
            <a:t>兔子收集冊</a:t>
          </a:r>
        </a:p>
      </dgm:t>
    </dgm:pt>
    <dgm:pt modelId="{FCCF216A-AAE1-412C-B13B-D556952105B0}" type="parTrans" cxnId="{74A70C83-8B7A-4A30-B5E1-5CC5F3082B2C}">
      <dgm:prSet/>
      <dgm:spPr/>
      <dgm:t>
        <a:bodyPr/>
        <a:lstStyle/>
        <a:p>
          <a:endParaRPr lang="zh-TW" altLang="en-US"/>
        </a:p>
      </dgm:t>
    </dgm:pt>
    <dgm:pt modelId="{B71D495F-3BF2-4520-B218-C3278787BB5B}" type="sibTrans" cxnId="{74A70C83-8B7A-4A30-B5E1-5CC5F3082B2C}">
      <dgm:prSet/>
      <dgm:spPr/>
      <dgm:t>
        <a:bodyPr/>
        <a:lstStyle/>
        <a:p>
          <a:endParaRPr lang="zh-TW" altLang="en-US"/>
        </a:p>
      </dgm:t>
    </dgm:pt>
    <dgm:pt modelId="{8CDC4768-4223-4A4D-B0C3-B4A3530E4BCB}">
      <dgm:prSet phldrT="[文字]"/>
      <dgm:spPr/>
      <dgm:t>
        <a:bodyPr/>
        <a:lstStyle/>
        <a:p>
          <a:r>
            <a:rPr lang="zh-TW" altLang="en-US" b="1"/>
            <a:t>製作團隊</a:t>
          </a:r>
        </a:p>
      </dgm:t>
    </dgm:pt>
    <dgm:pt modelId="{4C59DB86-07F2-4E40-9EC0-36D7A7F35759}" type="parTrans" cxnId="{A573EDC4-2E31-4B88-BE0D-8321BBB6E09C}">
      <dgm:prSet/>
      <dgm:spPr/>
      <dgm:t>
        <a:bodyPr/>
        <a:lstStyle/>
        <a:p>
          <a:endParaRPr lang="zh-TW" altLang="en-US"/>
        </a:p>
      </dgm:t>
    </dgm:pt>
    <dgm:pt modelId="{B2A2BD39-D700-474F-9F66-0362D52FFE8A}" type="sibTrans" cxnId="{A573EDC4-2E31-4B88-BE0D-8321BBB6E09C}">
      <dgm:prSet/>
      <dgm:spPr/>
      <dgm:t>
        <a:bodyPr/>
        <a:lstStyle/>
        <a:p>
          <a:endParaRPr lang="zh-TW" altLang="en-US"/>
        </a:p>
      </dgm:t>
    </dgm:pt>
    <dgm:pt modelId="{5738202D-90CC-40EC-8ED1-2022DFE43076}">
      <dgm:prSet phldrT="[文字]"/>
      <dgm:spPr/>
      <dgm:t>
        <a:bodyPr/>
        <a:lstStyle/>
        <a:p>
          <a:r>
            <a:rPr lang="zh-TW" altLang="en-US" b="1"/>
            <a:t>帳號登入</a:t>
          </a:r>
        </a:p>
      </dgm:t>
    </dgm:pt>
    <dgm:pt modelId="{6FA065E4-B179-42D8-A0C7-4751C32BD285}" type="parTrans" cxnId="{F87F0E52-18D2-4E50-A80B-FAD5CE9144DF}">
      <dgm:prSet/>
      <dgm:spPr/>
      <dgm:t>
        <a:bodyPr/>
        <a:lstStyle/>
        <a:p>
          <a:endParaRPr lang="zh-TW" altLang="en-US"/>
        </a:p>
      </dgm:t>
    </dgm:pt>
    <dgm:pt modelId="{82C48F4A-F4F4-45BA-8BF1-DB5C1EAA2F35}" type="sibTrans" cxnId="{F87F0E52-18D2-4E50-A80B-FAD5CE9144DF}">
      <dgm:prSet/>
      <dgm:spPr/>
      <dgm:t>
        <a:bodyPr/>
        <a:lstStyle/>
        <a:p>
          <a:endParaRPr lang="zh-TW" altLang="en-US"/>
        </a:p>
      </dgm:t>
    </dgm:pt>
    <dgm:pt modelId="{9D72F455-E6C3-41E7-A3A6-D4543ABB0F2A}">
      <dgm:prSet phldrT="[文字]"/>
      <dgm:spPr/>
      <dgm:t>
        <a:bodyPr/>
        <a:lstStyle/>
        <a:p>
          <a:r>
            <a:rPr lang="zh-TW" altLang="en-US" b="1"/>
            <a:t>排行榜</a:t>
          </a:r>
        </a:p>
      </dgm:t>
    </dgm:pt>
    <dgm:pt modelId="{AA24B093-031F-4873-9409-E3E0E059F9B8}" type="parTrans" cxnId="{2E195380-616C-420F-B3DE-C5597F3A188C}">
      <dgm:prSet/>
      <dgm:spPr/>
      <dgm:t>
        <a:bodyPr/>
        <a:lstStyle/>
        <a:p>
          <a:endParaRPr lang="zh-TW" altLang="en-US"/>
        </a:p>
      </dgm:t>
    </dgm:pt>
    <dgm:pt modelId="{E576B64F-F600-42FD-831A-BFFFD84008B0}" type="sibTrans" cxnId="{2E195380-616C-420F-B3DE-C5597F3A188C}">
      <dgm:prSet/>
      <dgm:spPr/>
      <dgm:t>
        <a:bodyPr/>
        <a:lstStyle/>
        <a:p>
          <a:endParaRPr lang="zh-TW" altLang="en-US"/>
        </a:p>
      </dgm:t>
    </dgm:pt>
    <dgm:pt modelId="{38619F6A-E062-4DA0-8D66-EA44530288B8}" type="pres">
      <dgm:prSet presAssocID="{C9503A46-520F-44FA-A152-A13FD9B45F2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9EBDD2E2-F423-4825-B15C-343FAC0364D9}" type="pres">
      <dgm:prSet presAssocID="{0F1FC4B4-DCA5-4984-807B-6D3150939C19}" presName="hierRoot1" presStyleCnt="0">
        <dgm:presLayoutVars>
          <dgm:hierBranch val="init"/>
        </dgm:presLayoutVars>
      </dgm:prSet>
      <dgm:spPr/>
    </dgm:pt>
    <dgm:pt modelId="{B0134F0D-C12E-4C6E-9BBB-362335E72CEF}" type="pres">
      <dgm:prSet presAssocID="{0F1FC4B4-DCA5-4984-807B-6D3150939C19}" presName="rootComposite1" presStyleCnt="0"/>
      <dgm:spPr/>
    </dgm:pt>
    <dgm:pt modelId="{BDF18DBF-11FF-447C-9493-264E140590A5}" type="pres">
      <dgm:prSet presAssocID="{0F1FC4B4-DCA5-4984-807B-6D3150939C19}" presName="rootText1" presStyleLbl="node0" presStyleIdx="0" presStyleCnt="1" custScaleX="238154" custLinFactNeighborX="2217" custLinFactNeighborY="200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1F885EA-7EA0-48E7-AD60-76C499A65F90}" type="pres">
      <dgm:prSet presAssocID="{0F1FC4B4-DCA5-4984-807B-6D3150939C19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E0146438-92A9-4575-9D4E-FD1483C0FFEB}" type="pres">
      <dgm:prSet presAssocID="{0F1FC4B4-DCA5-4984-807B-6D3150939C19}" presName="hierChild2" presStyleCnt="0"/>
      <dgm:spPr/>
    </dgm:pt>
    <dgm:pt modelId="{DEE1B873-86EA-4F18-B933-DAA1B6085830}" type="pres">
      <dgm:prSet presAssocID="{710C5C89-177D-42FE-8A32-F8BA6683FCE0}" presName="Name37" presStyleLbl="parChTrans1D2" presStyleIdx="0" presStyleCnt="5"/>
      <dgm:spPr/>
      <dgm:t>
        <a:bodyPr/>
        <a:lstStyle/>
        <a:p>
          <a:endParaRPr lang="zh-TW" altLang="en-US"/>
        </a:p>
      </dgm:t>
    </dgm:pt>
    <dgm:pt modelId="{8A7ABF53-87E7-4BD3-B299-075EEDBB4A1F}" type="pres">
      <dgm:prSet presAssocID="{BC79C5D8-3196-4FBA-AA81-E1C7E1A88E5D}" presName="hierRoot2" presStyleCnt="0">
        <dgm:presLayoutVars>
          <dgm:hierBranch val="init"/>
        </dgm:presLayoutVars>
      </dgm:prSet>
      <dgm:spPr/>
    </dgm:pt>
    <dgm:pt modelId="{639E4AAF-C482-4224-B85D-1B6EEDE8927A}" type="pres">
      <dgm:prSet presAssocID="{BC79C5D8-3196-4FBA-AA81-E1C7E1A88E5D}" presName="rootComposite" presStyleCnt="0"/>
      <dgm:spPr/>
    </dgm:pt>
    <dgm:pt modelId="{3F9877D5-4166-46A3-8431-F28E569C3354}" type="pres">
      <dgm:prSet presAssocID="{BC79C5D8-3196-4FBA-AA81-E1C7E1A88E5D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38A02B6-093A-4E85-9319-840C1824F3B5}" type="pres">
      <dgm:prSet presAssocID="{BC79C5D8-3196-4FBA-AA81-E1C7E1A88E5D}" presName="rootConnector" presStyleLbl="node2" presStyleIdx="0" presStyleCnt="5"/>
      <dgm:spPr/>
      <dgm:t>
        <a:bodyPr/>
        <a:lstStyle/>
        <a:p>
          <a:endParaRPr lang="zh-TW" altLang="en-US"/>
        </a:p>
      </dgm:t>
    </dgm:pt>
    <dgm:pt modelId="{C7F0606F-6AD6-4449-A5AC-2DAA073972FE}" type="pres">
      <dgm:prSet presAssocID="{BC79C5D8-3196-4FBA-AA81-E1C7E1A88E5D}" presName="hierChild4" presStyleCnt="0"/>
      <dgm:spPr/>
    </dgm:pt>
    <dgm:pt modelId="{6A5E3E9A-03C4-4C88-9987-21144AACA5D0}" type="pres">
      <dgm:prSet presAssocID="{BC79C5D8-3196-4FBA-AA81-E1C7E1A88E5D}" presName="hierChild5" presStyleCnt="0"/>
      <dgm:spPr/>
    </dgm:pt>
    <dgm:pt modelId="{77391A08-4983-49EB-9152-48492D318F7E}" type="pres">
      <dgm:prSet presAssocID="{FCCF216A-AAE1-412C-B13B-D556952105B0}" presName="Name37" presStyleLbl="parChTrans1D2" presStyleIdx="1" presStyleCnt="5"/>
      <dgm:spPr/>
      <dgm:t>
        <a:bodyPr/>
        <a:lstStyle/>
        <a:p>
          <a:endParaRPr lang="zh-TW" altLang="en-US"/>
        </a:p>
      </dgm:t>
    </dgm:pt>
    <dgm:pt modelId="{D22E6892-86CD-49A2-9AB3-9E1E4D05614E}" type="pres">
      <dgm:prSet presAssocID="{7DA50FCA-3595-4DBF-BE69-28013ECD50D2}" presName="hierRoot2" presStyleCnt="0">
        <dgm:presLayoutVars>
          <dgm:hierBranch val="init"/>
        </dgm:presLayoutVars>
      </dgm:prSet>
      <dgm:spPr/>
    </dgm:pt>
    <dgm:pt modelId="{40C1F20A-4F31-4A25-876F-075FD9E844AB}" type="pres">
      <dgm:prSet presAssocID="{7DA50FCA-3595-4DBF-BE69-28013ECD50D2}" presName="rootComposite" presStyleCnt="0"/>
      <dgm:spPr/>
    </dgm:pt>
    <dgm:pt modelId="{2C50AD13-A7E5-4C63-ACC3-B7333464218C}" type="pres">
      <dgm:prSet presAssocID="{7DA50FCA-3595-4DBF-BE69-28013ECD50D2}" presName="rootText" presStyleLbl="node2" presStyleIdx="1" presStyleCnt="5" custScaleX="11850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3A72A62-DFA8-4D28-B3FB-9F2FD09A5757}" type="pres">
      <dgm:prSet presAssocID="{7DA50FCA-3595-4DBF-BE69-28013ECD50D2}" presName="rootConnector" presStyleLbl="node2" presStyleIdx="1" presStyleCnt="5"/>
      <dgm:spPr/>
      <dgm:t>
        <a:bodyPr/>
        <a:lstStyle/>
        <a:p>
          <a:endParaRPr lang="zh-TW" altLang="en-US"/>
        </a:p>
      </dgm:t>
    </dgm:pt>
    <dgm:pt modelId="{EB0BA79B-D95A-45E6-9C00-3471A1B6A2E7}" type="pres">
      <dgm:prSet presAssocID="{7DA50FCA-3595-4DBF-BE69-28013ECD50D2}" presName="hierChild4" presStyleCnt="0"/>
      <dgm:spPr/>
    </dgm:pt>
    <dgm:pt modelId="{8D27F81E-D489-401D-8534-E28E8FD03931}" type="pres">
      <dgm:prSet presAssocID="{7DA50FCA-3595-4DBF-BE69-28013ECD50D2}" presName="hierChild5" presStyleCnt="0"/>
      <dgm:spPr/>
    </dgm:pt>
    <dgm:pt modelId="{9D95F144-09AF-4847-BF77-C33D0455FB20}" type="pres">
      <dgm:prSet presAssocID="{6FA065E4-B179-42D8-A0C7-4751C32BD285}" presName="Name37" presStyleLbl="parChTrans1D2" presStyleIdx="2" presStyleCnt="5"/>
      <dgm:spPr/>
      <dgm:t>
        <a:bodyPr/>
        <a:lstStyle/>
        <a:p>
          <a:endParaRPr lang="zh-TW" altLang="en-US"/>
        </a:p>
      </dgm:t>
    </dgm:pt>
    <dgm:pt modelId="{434C4624-D456-48D5-BC49-876B1666FDB9}" type="pres">
      <dgm:prSet presAssocID="{5738202D-90CC-40EC-8ED1-2022DFE43076}" presName="hierRoot2" presStyleCnt="0">
        <dgm:presLayoutVars>
          <dgm:hierBranch val="init"/>
        </dgm:presLayoutVars>
      </dgm:prSet>
      <dgm:spPr/>
    </dgm:pt>
    <dgm:pt modelId="{9938E2F0-6C3F-430E-A96D-DD210D59B531}" type="pres">
      <dgm:prSet presAssocID="{5738202D-90CC-40EC-8ED1-2022DFE43076}" presName="rootComposite" presStyleCnt="0"/>
      <dgm:spPr/>
    </dgm:pt>
    <dgm:pt modelId="{40739C46-5174-4EBF-A7AD-1135135F583E}" type="pres">
      <dgm:prSet presAssocID="{5738202D-90CC-40EC-8ED1-2022DFE43076}" presName="rootText" presStyleLbl="node2" presStyleIdx="2" presStyleCnt="5" custLinFactNeighborX="-601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DB9D1FE-B8B9-47D1-9A63-8B335DDE4A77}" type="pres">
      <dgm:prSet presAssocID="{5738202D-90CC-40EC-8ED1-2022DFE43076}" presName="rootConnector" presStyleLbl="node2" presStyleIdx="2" presStyleCnt="5"/>
      <dgm:spPr/>
      <dgm:t>
        <a:bodyPr/>
        <a:lstStyle/>
        <a:p>
          <a:endParaRPr lang="zh-TW" altLang="en-US"/>
        </a:p>
      </dgm:t>
    </dgm:pt>
    <dgm:pt modelId="{F3978D68-3EEA-4B7C-8779-2453C7B3C2AF}" type="pres">
      <dgm:prSet presAssocID="{5738202D-90CC-40EC-8ED1-2022DFE43076}" presName="hierChild4" presStyleCnt="0"/>
      <dgm:spPr/>
    </dgm:pt>
    <dgm:pt modelId="{E631E3B2-6436-41BD-B5FA-2B5BEB23E82B}" type="pres">
      <dgm:prSet presAssocID="{5738202D-90CC-40EC-8ED1-2022DFE43076}" presName="hierChild5" presStyleCnt="0"/>
      <dgm:spPr/>
    </dgm:pt>
    <dgm:pt modelId="{6A3198DC-D6AE-496C-921E-31D57CF44889}" type="pres">
      <dgm:prSet presAssocID="{4C59DB86-07F2-4E40-9EC0-36D7A7F35759}" presName="Name37" presStyleLbl="parChTrans1D2" presStyleIdx="3" presStyleCnt="5"/>
      <dgm:spPr/>
      <dgm:t>
        <a:bodyPr/>
        <a:lstStyle/>
        <a:p>
          <a:endParaRPr lang="zh-TW" altLang="en-US"/>
        </a:p>
      </dgm:t>
    </dgm:pt>
    <dgm:pt modelId="{737F1900-A6A4-4454-80E8-F9674D0F5C2D}" type="pres">
      <dgm:prSet presAssocID="{8CDC4768-4223-4A4D-B0C3-B4A3530E4BCB}" presName="hierRoot2" presStyleCnt="0">
        <dgm:presLayoutVars>
          <dgm:hierBranch val="init"/>
        </dgm:presLayoutVars>
      </dgm:prSet>
      <dgm:spPr/>
    </dgm:pt>
    <dgm:pt modelId="{0195F5D9-7975-48F0-8DEF-100EB47D5487}" type="pres">
      <dgm:prSet presAssocID="{8CDC4768-4223-4A4D-B0C3-B4A3530E4BCB}" presName="rootComposite" presStyleCnt="0"/>
      <dgm:spPr/>
    </dgm:pt>
    <dgm:pt modelId="{DDB68A16-D340-4A6E-A88B-28D8730B669D}" type="pres">
      <dgm:prSet presAssocID="{8CDC4768-4223-4A4D-B0C3-B4A3530E4BCB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F908EAD-7281-4227-A98E-2302DC74E94F}" type="pres">
      <dgm:prSet presAssocID="{8CDC4768-4223-4A4D-B0C3-B4A3530E4BCB}" presName="rootConnector" presStyleLbl="node2" presStyleIdx="3" presStyleCnt="5"/>
      <dgm:spPr/>
      <dgm:t>
        <a:bodyPr/>
        <a:lstStyle/>
        <a:p>
          <a:endParaRPr lang="zh-TW" altLang="en-US"/>
        </a:p>
      </dgm:t>
    </dgm:pt>
    <dgm:pt modelId="{48EBE862-62A3-460C-992A-EBAF45695E55}" type="pres">
      <dgm:prSet presAssocID="{8CDC4768-4223-4A4D-B0C3-B4A3530E4BCB}" presName="hierChild4" presStyleCnt="0"/>
      <dgm:spPr/>
    </dgm:pt>
    <dgm:pt modelId="{3D7E6A1E-38A8-4392-83D6-74DC084DB459}" type="pres">
      <dgm:prSet presAssocID="{8CDC4768-4223-4A4D-B0C3-B4A3530E4BCB}" presName="hierChild5" presStyleCnt="0"/>
      <dgm:spPr/>
    </dgm:pt>
    <dgm:pt modelId="{647DF253-7EB3-4DD2-8DC9-DC2847BE41FD}" type="pres">
      <dgm:prSet presAssocID="{AA24B093-031F-4873-9409-E3E0E059F9B8}" presName="Name37" presStyleLbl="parChTrans1D2" presStyleIdx="4" presStyleCnt="5"/>
      <dgm:spPr/>
      <dgm:t>
        <a:bodyPr/>
        <a:lstStyle/>
        <a:p>
          <a:endParaRPr lang="zh-TW" altLang="en-US"/>
        </a:p>
      </dgm:t>
    </dgm:pt>
    <dgm:pt modelId="{D53003C4-AC80-469E-A5F3-F8C18627BE26}" type="pres">
      <dgm:prSet presAssocID="{9D72F455-E6C3-41E7-A3A6-D4543ABB0F2A}" presName="hierRoot2" presStyleCnt="0">
        <dgm:presLayoutVars>
          <dgm:hierBranch val="init"/>
        </dgm:presLayoutVars>
      </dgm:prSet>
      <dgm:spPr/>
    </dgm:pt>
    <dgm:pt modelId="{14451936-F04E-4D24-AD82-34DCD1065D63}" type="pres">
      <dgm:prSet presAssocID="{9D72F455-E6C3-41E7-A3A6-D4543ABB0F2A}" presName="rootComposite" presStyleCnt="0"/>
      <dgm:spPr/>
    </dgm:pt>
    <dgm:pt modelId="{B33508C8-F7EF-4C3B-A220-FF83F7BEFDEF}" type="pres">
      <dgm:prSet presAssocID="{9D72F455-E6C3-41E7-A3A6-D4543ABB0F2A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8B11485-66C1-4009-BCC9-7AA429BFA655}" type="pres">
      <dgm:prSet presAssocID="{9D72F455-E6C3-41E7-A3A6-D4543ABB0F2A}" presName="rootConnector" presStyleLbl="node2" presStyleIdx="4" presStyleCnt="5"/>
      <dgm:spPr/>
      <dgm:t>
        <a:bodyPr/>
        <a:lstStyle/>
        <a:p>
          <a:endParaRPr lang="zh-TW" altLang="en-US"/>
        </a:p>
      </dgm:t>
    </dgm:pt>
    <dgm:pt modelId="{1D39638E-9DE4-4990-9AB9-46E4DCEA64D1}" type="pres">
      <dgm:prSet presAssocID="{9D72F455-E6C3-41E7-A3A6-D4543ABB0F2A}" presName="hierChild4" presStyleCnt="0"/>
      <dgm:spPr/>
    </dgm:pt>
    <dgm:pt modelId="{215F605D-8278-4E16-AF1D-3BE801A8EFA7}" type="pres">
      <dgm:prSet presAssocID="{9D72F455-E6C3-41E7-A3A6-D4543ABB0F2A}" presName="hierChild5" presStyleCnt="0"/>
      <dgm:spPr/>
    </dgm:pt>
    <dgm:pt modelId="{DA7FA0DF-F755-45F2-B7DB-626FBD36DF1E}" type="pres">
      <dgm:prSet presAssocID="{0F1FC4B4-DCA5-4984-807B-6D3150939C19}" presName="hierChild3" presStyleCnt="0"/>
      <dgm:spPr/>
    </dgm:pt>
  </dgm:ptLst>
  <dgm:cxnLst>
    <dgm:cxn modelId="{025A9F6F-D298-4858-81C9-ED20985F7F87}" type="presOf" srcId="{0F1FC4B4-DCA5-4984-807B-6D3150939C19}" destId="{BDF18DBF-11FF-447C-9493-264E140590A5}" srcOrd="0" destOrd="0" presId="urn:microsoft.com/office/officeart/2005/8/layout/orgChart1"/>
    <dgm:cxn modelId="{0457BB4B-253D-4DEF-9774-BBAD2B7AB0D7}" type="presOf" srcId="{710C5C89-177D-42FE-8A32-F8BA6683FCE0}" destId="{DEE1B873-86EA-4F18-B933-DAA1B6085830}" srcOrd="0" destOrd="0" presId="urn:microsoft.com/office/officeart/2005/8/layout/orgChart1"/>
    <dgm:cxn modelId="{852FF0F8-AEB2-4CA3-B2A0-24343FFF0FFD}" type="presOf" srcId="{7DA50FCA-3595-4DBF-BE69-28013ECD50D2}" destId="{2C50AD13-A7E5-4C63-ACC3-B7333464218C}" srcOrd="0" destOrd="0" presId="urn:microsoft.com/office/officeart/2005/8/layout/orgChart1"/>
    <dgm:cxn modelId="{731506ED-E54C-4B01-98A9-6D2145914F3E}" type="presOf" srcId="{FCCF216A-AAE1-412C-B13B-D556952105B0}" destId="{77391A08-4983-49EB-9152-48492D318F7E}" srcOrd="0" destOrd="0" presId="urn:microsoft.com/office/officeart/2005/8/layout/orgChart1"/>
    <dgm:cxn modelId="{BC6926C9-743A-46CB-99DC-EC20755CFDEE}" type="presOf" srcId="{AA24B093-031F-4873-9409-E3E0E059F9B8}" destId="{647DF253-7EB3-4DD2-8DC9-DC2847BE41FD}" srcOrd="0" destOrd="0" presId="urn:microsoft.com/office/officeart/2005/8/layout/orgChart1"/>
    <dgm:cxn modelId="{2F87BFF2-D049-49A4-B4A8-0FE720689D3F}" srcId="{C9503A46-520F-44FA-A152-A13FD9B45F20}" destId="{0F1FC4B4-DCA5-4984-807B-6D3150939C19}" srcOrd="0" destOrd="0" parTransId="{8FD5237A-5D38-4E50-A655-FFF7F062461F}" sibTransId="{8D27F96D-C1B2-463C-AB6E-465302FCC7A9}"/>
    <dgm:cxn modelId="{E0D06A99-6CDA-4180-80E4-23BB2F836C38}" type="presOf" srcId="{BC79C5D8-3196-4FBA-AA81-E1C7E1A88E5D}" destId="{3F9877D5-4166-46A3-8431-F28E569C3354}" srcOrd="0" destOrd="0" presId="urn:microsoft.com/office/officeart/2005/8/layout/orgChart1"/>
    <dgm:cxn modelId="{862F4306-F0A5-4849-A4DD-BBF1ADCDB65F}" type="presOf" srcId="{0F1FC4B4-DCA5-4984-807B-6D3150939C19}" destId="{A1F885EA-7EA0-48E7-AD60-76C499A65F90}" srcOrd="1" destOrd="0" presId="urn:microsoft.com/office/officeart/2005/8/layout/orgChart1"/>
    <dgm:cxn modelId="{FEFC6694-9D0F-4FD8-81A0-AE61242D02B7}" type="presOf" srcId="{6FA065E4-B179-42D8-A0C7-4751C32BD285}" destId="{9D95F144-09AF-4847-BF77-C33D0455FB20}" srcOrd="0" destOrd="0" presId="urn:microsoft.com/office/officeart/2005/8/layout/orgChart1"/>
    <dgm:cxn modelId="{48E8A9B0-F3F9-4CD4-A0FD-DE2E5F68265E}" type="presOf" srcId="{9D72F455-E6C3-41E7-A3A6-D4543ABB0F2A}" destId="{B33508C8-F7EF-4C3B-A220-FF83F7BEFDEF}" srcOrd="0" destOrd="0" presId="urn:microsoft.com/office/officeart/2005/8/layout/orgChart1"/>
    <dgm:cxn modelId="{DBFE5184-D7C1-4F8A-9CE8-CE58880128BF}" srcId="{0F1FC4B4-DCA5-4984-807B-6D3150939C19}" destId="{BC79C5D8-3196-4FBA-AA81-E1C7E1A88E5D}" srcOrd="0" destOrd="0" parTransId="{710C5C89-177D-42FE-8A32-F8BA6683FCE0}" sibTransId="{476A1F05-0F67-406A-92BA-EA0A23FC1FC1}"/>
    <dgm:cxn modelId="{0B4E9180-FB3B-4C73-8F74-36A780EF9611}" type="presOf" srcId="{9D72F455-E6C3-41E7-A3A6-D4543ABB0F2A}" destId="{98B11485-66C1-4009-BCC9-7AA429BFA655}" srcOrd="1" destOrd="0" presId="urn:microsoft.com/office/officeart/2005/8/layout/orgChart1"/>
    <dgm:cxn modelId="{A573EDC4-2E31-4B88-BE0D-8321BBB6E09C}" srcId="{0F1FC4B4-DCA5-4984-807B-6D3150939C19}" destId="{8CDC4768-4223-4A4D-B0C3-B4A3530E4BCB}" srcOrd="3" destOrd="0" parTransId="{4C59DB86-07F2-4E40-9EC0-36D7A7F35759}" sibTransId="{B2A2BD39-D700-474F-9F66-0362D52FFE8A}"/>
    <dgm:cxn modelId="{B2BCF34A-62A9-44DD-963D-299879CC442E}" type="presOf" srcId="{7DA50FCA-3595-4DBF-BE69-28013ECD50D2}" destId="{43A72A62-DFA8-4D28-B3FB-9F2FD09A5757}" srcOrd="1" destOrd="0" presId="urn:microsoft.com/office/officeart/2005/8/layout/orgChart1"/>
    <dgm:cxn modelId="{5D93D08D-E898-4CE2-9C44-6D60C40DB564}" type="presOf" srcId="{C9503A46-520F-44FA-A152-A13FD9B45F20}" destId="{38619F6A-E062-4DA0-8D66-EA44530288B8}" srcOrd="0" destOrd="0" presId="urn:microsoft.com/office/officeart/2005/8/layout/orgChart1"/>
    <dgm:cxn modelId="{54DC11A5-80C3-4A25-9ABC-D9B8A08877E5}" type="presOf" srcId="{8CDC4768-4223-4A4D-B0C3-B4A3530E4BCB}" destId="{4F908EAD-7281-4227-A98E-2302DC74E94F}" srcOrd="1" destOrd="0" presId="urn:microsoft.com/office/officeart/2005/8/layout/orgChart1"/>
    <dgm:cxn modelId="{AD0CCFA2-B5C2-4C4C-911A-5D7A7683F66A}" type="presOf" srcId="{BC79C5D8-3196-4FBA-AA81-E1C7E1A88E5D}" destId="{D38A02B6-093A-4E85-9319-840C1824F3B5}" srcOrd="1" destOrd="0" presId="urn:microsoft.com/office/officeart/2005/8/layout/orgChart1"/>
    <dgm:cxn modelId="{74F3D592-0B1F-42C4-9E26-9CAC99FF34D3}" type="presOf" srcId="{4C59DB86-07F2-4E40-9EC0-36D7A7F35759}" destId="{6A3198DC-D6AE-496C-921E-31D57CF44889}" srcOrd="0" destOrd="0" presId="urn:microsoft.com/office/officeart/2005/8/layout/orgChart1"/>
    <dgm:cxn modelId="{CDCE94F5-4FD2-44BB-8452-5AA20BB87135}" type="presOf" srcId="{8CDC4768-4223-4A4D-B0C3-B4A3530E4BCB}" destId="{DDB68A16-D340-4A6E-A88B-28D8730B669D}" srcOrd="0" destOrd="0" presId="urn:microsoft.com/office/officeart/2005/8/layout/orgChart1"/>
    <dgm:cxn modelId="{74A70C83-8B7A-4A30-B5E1-5CC5F3082B2C}" srcId="{0F1FC4B4-DCA5-4984-807B-6D3150939C19}" destId="{7DA50FCA-3595-4DBF-BE69-28013ECD50D2}" srcOrd="1" destOrd="0" parTransId="{FCCF216A-AAE1-412C-B13B-D556952105B0}" sibTransId="{B71D495F-3BF2-4520-B218-C3278787BB5B}"/>
    <dgm:cxn modelId="{2E195380-616C-420F-B3DE-C5597F3A188C}" srcId="{0F1FC4B4-DCA5-4984-807B-6D3150939C19}" destId="{9D72F455-E6C3-41E7-A3A6-D4543ABB0F2A}" srcOrd="4" destOrd="0" parTransId="{AA24B093-031F-4873-9409-E3E0E059F9B8}" sibTransId="{E576B64F-F600-42FD-831A-BFFFD84008B0}"/>
    <dgm:cxn modelId="{A2061F81-E551-4A63-81BA-98838204D506}" type="presOf" srcId="{5738202D-90CC-40EC-8ED1-2022DFE43076}" destId="{40739C46-5174-4EBF-A7AD-1135135F583E}" srcOrd="0" destOrd="0" presId="urn:microsoft.com/office/officeart/2005/8/layout/orgChart1"/>
    <dgm:cxn modelId="{F87F0E52-18D2-4E50-A80B-FAD5CE9144DF}" srcId="{0F1FC4B4-DCA5-4984-807B-6D3150939C19}" destId="{5738202D-90CC-40EC-8ED1-2022DFE43076}" srcOrd="2" destOrd="0" parTransId="{6FA065E4-B179-42D8-A0C7-4751C32BD285}" sibTransId="{82C48F4A-F4F4-45BA-8BF1-DB5C1EAA2F35}"/>
    <dgm:cxn modelId="{112FC416-ED01-47E7-827D-50798E40FBCD}" type="presOf" srcId="{5738202D-90CC-40EC-8ED1-2022DFE43076}" destId="{4DB9D1FE-B8B9-47D1-9A63-8B335DDE4A77}" srcOrd="1" destOrd="0" presId="urn:microsoft.com/office/officeart/2005/8/layout/orgChart1"/>
    <dgm:cxn modelId="{54EFA7CB-CDE1-4B18-A7D7-F66A3E71BCD1}" type="presParOf" srcId="{38619F6A-E062-4DA0-8D66-EA44530288B8}" destId="{9EBDD2E2-F423-4825-B15C-343FAC0364D9}" srcOrd="0" destOrd="0" presId="urn:microsoft.com/office/officeart/2005/8/layout/orgChart1"/>
    <dgm:cxn modelId="{6B6787E9-3D00-4FEC-ACD9-EB1BFE8CE31C}" type="presParOf" srcId="{9EBDD2E2-F423-4825-B15C-343FAC0364D9}" destId="{B0134F0D-C12E-4C6E-9BBB-362335E72CEF}" srcOrd="0" destOrd="0" presId="urn:microsoft.com/office/officeart/2005/8/layout/orgChart1"/>
    <dgm:cxn modelId="{58AD1D59-E5FA-4C9C-B895-9E07005E5581}" type="presParOf" srcId="{B0134F0D-C12E-4C6E-9BBB-362335E72CEF}" destId="{BDF18DBF-11FF-447C-9493-264E140590A5}" srcOrd="0" destOrd="0" presId="urn:microsoft.com/office/officeart/2005/8/layout/orgChart1"/>
    <dgm:cxn modelId="{4DD2A11B-974B-44F8-A131-C460C6570A7D}" type="presParOf" srcId="{B0134F0D-C12E-4C6E-9BBB-362335E72CEF}" destId="{A1F885EA-7EA0-48E7-AD60-76C499A65F90}" srcOrd="1" destOrd="0" presId="urn:microsoft.com/office/officeart/2005/8/layout/orgChart1"/>
    <dgm:cxn modelId="{0C23A92A-B86E-4E1B-8C8C-6FC6962342B1}" type="presParOf" srcId="{9EBDD2E2-F423-4825-B15C-343FAC0364D9}" destId="{E0146438-92A9-4575-9D4E-FD1483C0FFEB}" srcOrd="1" destOrd="0" presId="urn:microsoft.com/office/officeart/2005/8/layout/orgChart1"/>
    <dgm:cxn modelId="{ADB1CD6F-5F93-4413-80D4-77ED6CAA4682}" type="presParOf" srcId="{E0146438-92A9-4575-9D4E-FD1483C0FFEB}" destId="{DEE1B873-86EA-4F18-B933-DAA1B6085830}" srcOrd="0" destOrd="0" presId="urn:microsoft.com/office/officeart/2005/8/layout/orgChart1"/>
    <dgm:cxn modelId="{8D60AC6F-0BE1-4626-A4B8-E47F6AB72AC6}" type="presParOf" srcId="{E0146438-92A9-4575-9D4E-FD1483C0FFEB}" destId="{8A7ABF53-87E7-4BD3-B299-075EEDBB4A1F}" srcOrd="1" destOrd="0" presId="urn:microsoft.com/office/officeart/2005/8/layout/orgChart1"/>
    <dgm:cxn modelId="{A2440937-0355-49F4-8850-FEE18902066B}" type="presParOf" srcId="{8A7ABF53-87E7-4BD3-B299-075EEDBB4A1F}" destId="{639E4AAF-C482-4224-B85D-1B6EEDE8927A}" srcOrd="0" destOrd="0" presId="urn:microsoft.com/office/officeart/2005/8/layout/orgChart1"/>
    <dgm:cxn modelId="{09DCBF22-D022-4EC1-BF5B-760A0ED402CC}" type="presParOf" srcId="{639E4AAF-C482-4224-B85D-1B6EEDE8927A}" destId="{3F9877D5-4166-46A3-8431-F28E569C3354}" srcOrd="0" destOrd="0" presId="urn:microsoft.com/office/officeart/2005/8/layout/orgChart1"/>
    <dgm:cxn modelId="{71C72ACD-0E9C-4138-9DB4-F16196C425AB}" type="presParOf" srcId="{639E4AAF-C482-4224-B85D-1B6EEDE8927A}" destId="{D38A02B6-093A-4E85-9319-840C1824F3B5}" srcOrd="1" destOrd="0" presId="urn:microsoft.com/office/officeart/2005/8/layout/orgChart1"/>
    <dgm:cxn modelId="{CFFE3390-DBEE-46EE-B17C-A6562881C22E}" type="presParOf" srcId="{8A7ABF53-87E7-4BD3-B299-075EEDBB4A1F}" destId="{C7F0606F-6AD6-4449-A5AC-2DAA073972FE}" srcOrd="1" destOrd="0" presId="urn:microsoft.com/office/officeart/2005/8/layout/orgChart1"/>
    <dgm:cxn modelId="{7B7DBFFB-67FF-405C-9EC0-4888650FE835}" type="presParOf" srcId="{8A7ABF53-87E7-4BD3-B299-075EEDBB4A1F}" destId="{6A5E3E9A-03C4-4C88-9987-21144AACA5D0}" srcOrd="2" destOrd="0" presId="urn:microsoft.com/office/officeart/2005/8/layout/orgChart1"/>
    <dgm:cxn modelId="{37B8F612-45F5-463A-A927-E29837F19311}" type="presParOf" srcId="{E0146438-92A9-4575-9D4E-FD1483C0FFEB}" destId="{77391A08-4983-49EB-9152-48492D318F7E}" srcOrd="2" destOrd="0" presId="urn:microsoft.com/office/officeart/2005/8/layout/orgChart1"/>
    <dgm:cxn modelId="{D160083F-D640-40F6-8043-5E37E2710876}" type="presParOf" srcId="{E0146438-92A9-4575-9D4E-FD1483C0FFEB}" destId="{D22E6892-86CD-49A2-9AB3-9E1E4D05614E}" srcOrd="3" destOrd="0" presId="urn:microsoft.com/office/officeart/2005/8/layout/orgChart1"/>
    <dgm:cxn modelId="{25CF696B-8837-4D4A-BE80-452206CEB37C}" type="presParOf" srcId="{D22E6892-86CD-49A2-9AB3-9E1E4D05614E}" destId="{40C1F20A-4F31-4A25-876F-075FD9E844AB}" srcOrd="0" destOrd="0" presId="urn:microsoft.com/office/officeart/2005/8/layout/orgChart1"/>
    <dgm:cxn modelId="{5CDF9E28-2616-43D7-8A37-64B03C333264}" type="presParOf" srcId="{40C1F20A-4F31-4A25-876F-075FD9E844AB}" destId="{2C50AD13-A7E5-4C63-ACC3-B7333464218C}" srcOrd="0" destOrd="0" presId="urn:microsoft.com/office/officeart/2005/8/layout/orgChart1"/>
    <dgm:cxn modelId="{75D99468-9BB1-4891-9832-D3C941A06121}" type="presParOf" srcId="{40C1F20A-4F31-4A25-876F-075FD9E844AB}" destId="{43A72A62-DFA8-4D28-B3FB-9F2FD09A5757}" srcOrd="1" destOrd="0" presId="urn:microsoft.com/office/officeart/2005/8/layout/orgChart1"/>
    <dgm:cxn modelId="{FB7F7564-CB13-4E0C-A1CE-D7A1ABB701DF}" type="presParOf" srcId="{D22E6892-86CD-49A2-9AB3-9E1E4D05614E}" destId="{EB0BA79B-D95A-45E6-9C00-3471A1B6A2E7}" srcOrd="1" destOrd="0" presId="urn:microsoft.com/office/officeart/2005/8/layout/orgChart1"/>
    <dgm:cxn modelId="{0F13C8C5-9855-4245-A46B-6027E88FC27E}" type="presParOf" srcId="{D22E6892-86CD-49A2-9AB3-9E1E4D05614E}" destId="{8D27F81E-D489-401D-8534-E28E8FD03931}" srcOrd="2" destOrd="0" presId="urn:microsoft.com/office/officeart/2005/8/layout/orgChart1"/>
    <dgm:cxn modelId="{8EF1A29F-AE9D-4625-B8B2-373D514BB18D}" type="presParOf" srcId="{E0146438-92A9-4575-9D4E-FD1483C0FFEB}" destId="{9D95F144-09AF-4847-BF77-C33D0455FB20}" srcOrd="4" destOrd="0" presId="urn:microsoft.com/office/officeart/2005/8/layout/orgChart1"/>
    <dgm:cxn modelId="{0BDFB636-15CC-4025-ACD1-569BCFD6272F}" type="presParOf" srcId="{E0146438-92A9-4575-9D4E-FD1483C0FFEB}" destId="{434C4624-D456-48D5-BC49-876B1666FDB9}" srcOrd="5" destOrd="0" presId="urn:microsoft.com/office/officeart/2005/8/layout/orgChart1"/>
    <dgm:cxn modelId="{359090C4-E914-47CF-B114-963309EEBB86}" type="presParOf" srcId="{434C4624-D456-48D5-BC49-876B1666FDB9}" destId="{9938E2F0-6C3F-430E-A96D-DD210D59B531}" srcOrd="0" destOrd="0" presId="urn:microsoft.com/office/officeart/2005/8/layout/orgChart1"/>
    <dgm:cxn modelId="{0286D406-DCB3-494C-AFA7-4F78EFB6A05A}" type="presParOf" srcId="{9938E2F0-6C3F-430E-A96D-DD210D59B531}" destId="{40739C46-5174-4EBF-A7AD-1135135F583E}" srcOrd="0" destOrd="0" presId="urn:microsoft.com/office/officeart/2005/8/layout/orgChart1"/>
    <dgm:cxn modelId="{E667B6C8-A733-4B13-8399-D07F740FA010}" type="presParOf" srcId="{9938E2F0-6C3F-430E-A96D-DD210D59B531}" destId="{4DB9D1FE-B8B9-47D1-9A63-8B335DDE4A77}" srcOrd="1" destOrd="0" presId="urn:microsoft.com/office/officeart/2005/8/layout/orgChart1"/>
    <dgm:cxn modelId="{90CA7AAC-843E-4064-B039-B6C03878FB27}" type="presParOf" srcId="{434C4624-D456-48D5-BC49-876B1666FDB9}" destId="{F3978D68-3EEA-4B7C-8779-2453C7B3C2AF}" srcOrd="1" destOrd="0" presId="urn:microsoft.com/office/officeart/2005/8/layout/orgChart1"/>
    <dgm:cxn modelId="{7C766F7B-601A-4D6C-B164-3A050B009C94}" type="presParOf" srcId="{434C4624-D456-48D5-BC49-876B1666FDB9}" destId="{E631E3B2-6436-41BD-B5FA-2B5BEB23E82B}" srcOrd="2" destOrd="0" presId="urn:microsoft.com/office/officeart/2005/8/layout/orgChart1"/>
    <dgm:cxn modelId="{4181BAC5-827D-4313-854E-19533F0A54F2}" type="presParOf" srcId="{E0146438-92A9-4575-9D4E-FD1483C0FFEB}" destId="{6A3198DC-D6AE-496C-921E-31D57CF44889}" srcOrd="6" destOrd="0" presId="urn:microsoft.com/office/officeart/2005/8/layout/orgChart1"/>
    <dgm:cxn modelId="{31A63BB7-E75E-46DC-AB46-499167131C63}" type="presParOf" srcId="{E0146438-92A9-4575-9D4E-FD1483C0FFEB}" destId="{737F1900-A6A4-4454-80E8-F9674D0F5C2D}" srcOrd="7" destOrd="0" presId="urn:microsoft.com/office/officeart/2005/8/layout/orgChart1"/>
    <dgm:cxn modelId="{080BD4D5-6A16-47C6-A837-52D5C8384F65}" type="presParOf" srcId="{737F1900-A6A4-4454-80E8-F9674D0F5C2D}" destId="{0195F5D9-7975-48F0-8DEF-100EB47D5487}" srcOrd="0" destOrd="0" presId="urn:microsoft.com/office/officeart/2005/8/layout/orgChart1"/>
    <dgm:cxn modelId="{75DE5F43-49B4-40A4-AA4D-45B0897DC4F0}" type="presParOf" srcId="{0195F5D9-7975-48F0-8DEF-100EB47D5487}" destId="{DDB68A16-D340-4A6E-A88B-28D8730B669D}" srcOrd="0" destOrd="0" presId="urn:microsoft.com/office/officeart/2005/8/layout/orgChart1"/>
    <dgm:cxn modelId="{D81B2EAB-AE1D-49AE-9D09-969884360CE9}" type="presParOf" srcId="{0195F5D9-7975-48F0-8DEF-100EB47D5487}" destId="{4F908EAD-7281-4227-A98E-2302DC74E94F}" srcOrd="1" destOrd="0" presId="urn:microsoft.com/office/officeart/2005/8/layout/orgChart1"/>
    <dgm:cxn modelId="{7B7C0848-096A-40E3-AB32-AAA183C1835A}" type="presParOf" srcId="{737F1900-A6A4-4454-80E8-F9674D0F5C2D}" destId="{48EBE862-62A3-460C-992A-EBAF45695E55}" srcOrd="1" destOrd="0" presId="urn:microsoft.com/office/officeart/2005/8/layout/orgChart1"/>
    <dgm:cxn modelId="{BFBA3F74-38DC-4498-B960-5E1DFF50855B}" type="presParOf" srcId="{737F1900-A6A4-4454-80E8-F9674D0F5C2D}" destId="{3D7E6A1E-38A8-4392-83D6-74DC084DB459}" srcOrd="2" destOrd="0" presId="urn:microsoft.com/office/officeart/2005/8/layout/orgChart1"/>
    <dgm:cxn modelId="{9CA437D1-9C42-46EE-A88A-B35CE513E20C}" type="presParOf" srcId="{E0146438-92A9-4575-9D4E-FD1483C0FFEB}" destId="{647DF253-7EB3-4DD2-8DC9-DC2847BE41FD}" srcOrd="8" destOrd="0" presId="urn:microsoft.com/office/officeart/2005/8/layout/orgChart1"/>
    <dgm:cxn modelId="{A75D08DC-C2E5-4EB1-B274-1806CDFC496D}" type="presParOf" srcId="{E0146438-92A9-4575-9D4E-FD1483C0FFEB}" destId="{D53003C4-AC80-469E-A5F3-F8C18627BE26}" srcOrd="9" destOrd="0" presId="urn:microsoft.com/office/officeart/2005/8/layout/orgChart1"/>
    <dgm:cxn modelId="{AA6DC15C-B0CF-4D1F-9FEF-EF67AE97EAF6}" type="presParOf" srcId="{D53003C4-AC80-469E-A5F3-F8C18627BE26}" destId="{14451936-F04E-4D24-AD82-34DCD1065D63}" srcOrd="0" destOrd="0" presId="urn:microsoft.com/office/officeart/2005/8/layout/orgChart1"/>
    <dgm:cxn modelId="{714415CE-DDB7-43B1-AA22-41DD215ED4A2}" type="presParOf" srcId="{14451936-F04E-4D24-AD82-34DCD1065D63}" destId="{B33508C8-F7EF-4C3B-A220-FF83F7BEFDEF}" srcOrd="0" destOrd="0" presId="urn:microsoft.com/office/officeart/2005/8/layout/orgChart1"/>
    <dgm:cxn modelId="{6B7921B2-343F-4E2E-9847-6E14381B0AEC}" type="presParOf" srcId="{14451936-F04E-4D24-AD82-34DCD1065D63}" destId="{98B11485-66C1-4009-BCC9-7AA429BFA655}" srcOrd="1" destOrd="0" presId="urn:microsoft.com/office/officeart/2005/8/layout/orgChart1"/>
    <dgm:cxn modelId="{9AFAE5BF-CA8E-4802-A35F-6C239D038879}" type="presParOf" srcId="{D53003C4-AC80-469E-A5F3-F8C18627BE26}" destId="{1D39638E-9DE4-4990-9AB9-46E4DCEA64D1}" srcOrd="1" destOrd="0" presId="urn:microsoft.com/office/officeart/2005/8/layout/orgChart1"/>
    <dgm:cxn modelId="{0F72CA0A-8AB7-4C22-9694-25EC01B133E4}" type="presParOf" srcId="{D53003C4-AC80-469E-A5F3-F8C18627BE26}" destId="{215F605D-8278-4E16-AF1D-3BE801A8EFA7}" srcOrd="2" destOrd="0" presId="urn:microsoft.com/office/officeart/2005/8/layout/orgChart1"/>
    <dgm:cxn modelId="{65CDBEC5-453C-41B7-AC92-4DEF40098DB1}" type="presParOf" srcId="{9EBDD2E2-F423-4825-B15C-343FAC0364D9}" destId="{DA7FA0DF-F755-45F2-B7DB-626FBD36DF1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7DF253-7EB3-4DD2-8DC9-DC2847BE41FD}">
      <dsp:nvSpPr>
        <dsp:cNvPr id="0" name=""/>
        <dsp:cNvSpPr/>
      </dsp:nvSpPr>
      <dsp:spPr>
        <a:xfrm>
          <a:off x="2888090" y="590793"/>
          <a:ext cx="2366296" cy="190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44"/>
              </a:lnTo>
              <a:lnTo>
                <a:pt x="2366296" y="90244"/>
              </a:lnTo>
              <a:lnTo>
                <a:pt x="2366296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3198DC-D6AE-496C-921E-31D57CF44889}">
      <dsp:nvSpPr>
        <dsp:cNvPr id="0" name=""/>
        <dsp:cNvSpPr/>
      </dsp:nvSpPr>
      <dsp:spPr>
        <a:xfrm>
          <a:off x="2888090" y="590793"/>
          <a:ext cx="1216564" cy="190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244"/>
              </a:lnTo>
              <a:lnTo>
                <a:pt x="1216564" y="90244"/>
              </a:lnTo>
              <a:lnTo>
                <a:pt x="1216564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95F144-09AF-4847-BF77-C33D0455FB20}">
      <dsp:nvSpPr>
        <dsp:cNvPr id="0" name=""/>
        <dsp:cNvSpPr/>
      </dsp:nvSpPr>
      <dsp:spPr>
        <a:xfrm>
          <a:off x="2842370" y="590793"/>
          <a:ext cx="91440" cy="1900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0244"/>
              </a:lnTo>
              <a:lnTo>
                <a:pt x="55407" y="90244"/>
              </a:lnTo>
              <a:lnTo>
                <a:pt x="55407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391A08-4983-49EB-9152-48492D318F7E}">
      <dsp:nvSpPr>
        <dsp:cNvPr id="0" name=""/>
        <dsp:cNvSpPr/>
      </dsp:nvSpPr>
      <dsp:spPr>
        <a:xfrm>
          <a:off x="1717292" y="590793"/>
          <a:ext cx="1170798" cy="190014"/>
        </a:xfrm>
        <a:custGeom>
          <a:avLst/>
          <a:gdLst/>
          <a:ahLst/>
          <a:cxnLst/>
          <a:rect l="0" t="0" r="0" b="0"/>
          <a:pathLst>
            <a:path>
              <a:moveTo>
                <a:pt x="1170798" y="0"/>
              </a:moveTo>
              <a:lnTo>
                <a:pt x="1170798" y="90244"/>
              </a:lnTo>
              <a:lnTo>
                <a:pt x="0" y="90244"/>
              </a:lnTo>
              <a:lnTo>
                <a:pt x="0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E1B873-86EA-4F18-B933-DAA1B6085830}">
      <dsp:nvSpPr>
        <dsp:cNvPr id="0" name=""/>
        <dsp:cNvSpPr/>
      </dsp:nvSpPr>
      <dsp:spPr>
        <a:xfrm>
          <a:off x="479662" y="590793"/>
          <a:ext cx="2408427" cy="190014"/>
        </a:xfrm>
        <a:custGeom>
          <a:avLst/>
          <a:gdLst/>
          <a:ahLst/>
          <a:cxnLst/>
          <a:rect l="0" t="0" r="0" b="0"/>
          <a:pathLst>
            <a:path>
              <a:moveTo>
                <a:pt x="2408427" y="0"/>
              </a:moveTo>
              <a:lnTo>
                <a:pt x="2408427" y="90244"/>
              </a:lnTo>
              <a:lnTo>
                <a:pt x="0" y="90244"/>
              </a:lnTo>
              <a:lnTo>
                <a:pt x="0" y="19001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F18DBF-11FF-447C-9493-264E140590A5}">
      <dsp:nvSpPr>
        <dsp:cNvPr id="0" name=""/>
        <dsp:cNvSpPr/>
      </dsp:nvSpPr>
      <dsp:spPr>
        <a:xfrm>
          <a:off x="1756630" y="115697"/>
          <a:ext cx="2262920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b="1" kern="1200"/>
            <a:t>兔子跑跳蹦</a:t>
          </a:r>
        </a:p>
      </dsp:txBody>
      <dsp:txXfrm>
        <a:off x="1756630" y="115697"/>
        <a:ext cx="2262920" cy="475096"/>
      </dsp:txXfrm>
    </dsp:sp>
    <dsp:sp modelId="{3F9877D5-4166-46A3-8431-F28E569C3354}">
      <dsp:nvSpPr>
        <dsp:cNvPr id="0" name=""/>
        <dsp:cNvSpPr/>
      </dsp:nvSpPr>
      <dsp:spPr>
        <a:xfrm>
          <a:off x="4566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開始遊戲</a:t>
          </a:r>
        </a:p>
      </dsp:txBody>
      <dsp:txXfrm>
        <a:off x="4566" y="780807"/>
        <a:ext cx="950192" cy="475096"/>
      </dsp:txXfrm>
    </dsp:sp>
    <dsp:sp modelId="{2C50AD13-A7E5-4C63-ACC3-B7333464218C}">
      <dsp:nvSpPr>
        <dsp:cNvPr id="0" name=""/>
        <dsp:cNvSpPr/>
      </dsp:nvSpPr>
      <dsp:spPr>
        <a:xfrm>
          <a:off x="1154299" y="780807"/>
          <a:ext cx="1125987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兔子收集冊</a:t>
          </a:r>
        </a:p>
      </dsp:txBody>
      <dsp:txXfrm>
        <a:off x="1154299" y="780807"/>
        <a:ext cx="1125987" cy="475096"/>
      </dsp:txXfrm>
    </dsp:sp>
    <dsp:sp modelId="{40739C46-5174-4EBF-A7AD-1135135F583E}">
      <dsp:nvSpPr>
        <dsp:cNvPr id="0" name=""/>
        <dsp:cNvSpPr/>
      </dsp:nvSpPr>
      <dsp:spPr>
        <a:xfrm>
          <a:off x="2422681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帳號登入</a:t>
          </a:r>
        </a:p>
      </dsp:txBody>
      <dsp:txXfrm>
        <a:off x="2422681" y="780807"/>
        <a:ext cx="950192" cy="475096"/>
      </dsp:txXfrm>
    </dsp:sp>
    <dsp:sp modelId="{DDB68A16-D340-4A6E-A88B-28D8730B669D}">
      <dsp:nvSpPr>
        <dsp:cNvPr id="0" name=""/>
        <dsp:cNvSpPr/>
      </dsp:nvSpPr>
      <dsp:spPr>
        <a:xfrm>
          <a:off x="3629558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製作團隊</a:t>
          </a:r>
        </a:p>
      </dsp:txBody>
      <dsp:txXfrm>
        <a:off x="3629558" y="780807"/>
        <a:ext cx="950192" cy="475096"/>
      </dsp:txXfrm>
    </dsp:sp>
    <dsp:sp modelId="{B33508C8-F7EF-4C3B-A220-FF83F7BEFDEF}">
      <dsp:nvSpPr>
        <dsp:cNvPr id="0" name=""/>
        <dsp:cNvSpPr/>
      </dsp:nvSpPr>
      <dsp:spPr>
        <a:xfrm>
          <a:off x="4779291" y="780807"/>
          <a:ext cx="950192" cy="4750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700" b="1" kern="1200"/>
            <a:t>排行榜</a:t>
          </a:r>
        </a:p>
      </dsp:txBody>
      <dsp:txXfrm>
        <a:off x="4779291" y="780807"/>
        <a:ext cx="950192" cy="4750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8BB623CB2A94716B780931D155059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93D4E47-E61E-45EB-B7D7-98E96D30C0C9}"/>
      </w:docPartPr>
      <w:docPartBody>
        <w:p w:rsidR="00036F98" w:rsidRDefault="001F1610">
          <w:pPr>
            <w:pStyle w:val="98BB623CB2A94716B780931D1550592F"/>
          </w:pPr>
          <w:r w:rsidRPr="008E303F">
            <w:rPr>
              <w:rFonts w:hint="eastAsia"/>
              <w:lang w:val="zh-TW"/>
            </w:rPr>
            <w:t>報告</w:t>
          </w:r>
          <w:r w:rsidRPr="008E303F">
            <w:rPr>
              <w:rFonts w:hint="eastAsia"/>
              <w:lang w:val="zh-TW"/>
            </w:rPr>
            <w:t xml:space="preserve"> (</w:t>
          </w:r>
          <w:r w:rsidRPr="008E303F">
            <w:rPr>
              <w:rFonts w:hint="eastAsia"/>
              <w:lang w:val="zh-TW"/>
            </w:rPr>
            <w:t>壁窗式</w:t>
          </w:r>
          <w:r w:rsidRPr="008E303F">
            <w:rPr>
              <w:rFonts w:hint="eastAsia"/>
              <w:lang w:val="zh-TW"/>
            </w:rPr>
            <w:t>)</w:t>
          </w:r>
        </w:p>
      </w:docPartBody>
    </w:docPart>
    <w:docPart>
      <w:docPartPr>
        <w:name w:val="D6B68632A8B942EA9072B168D8DA4FB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15FC204-6C8D-4753-88D0-DFD5765EF7C8}"/>
      </w:docPartPr>
      <w:docPartBody>
        <w:p w:rsidR="00036F98" w:rsidRDefault="001F1610">
          <w:pPr>
            <w:pStyle w:val="D6B68632A8B942EA9072B168D8DA4FB7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鍵入文件副標題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3147C683641A4C47B5FBDD6EEDD178A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C98581E-8A73-4D81-A6DB-6A805655224F}"/>
      </w:docPartPr>
      <w:docPartBody>
        <w:p w:rsidR="00036F98" w:rsidRDefault="001F1610">
          <w:pPr>
            <w:pStyle w:val="3147C683641A4C47B5FBDD6EEDD178A0"/>
          </w:pP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>報告</w:t>
          </w: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 xml:space="preserve"> (</w:t>
          </w: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>壁窗式</w:t>
          </w:r>
          <w:r w:rsidRPr="008E303F">
            <w:rPr>
              <w:rFonts w:asciiTheme="majorHAnsi" w:eastAsiaTheme="majorEastAsia" w:hAnsiTheme="majorHAnsi" w:cstheme="majorBidi" w:hint="eastAsia"/>
              <w:smallCaps/>
              <w:color w:val="833C0B" w:themeColor="accent2" w:themeShade="80"/>
              <w:spacing w:val="20"/>
              <w:sz w:val="56"/>
              <w:szCs w:val="56"/>
              <w:lang w:val="zh-TW"/>
            </w:rPr>
            <w:t>)</w:t>
          </w:r>
        </w:p>
      </w:docPartBody>
    </w:docPart>
    <w:docPart>
      <w:docPartPr>
        <w:name w:val="82ECDB964241428D9FF0F8D495A1AFC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2B18360-1536-4637-A4D3-273C3B196A1F}"/>
      </w:docPartPr>
      <w:docPartBody>
        <w:p w:rsidR="00036F98" w:rsidRDefault="001F1610">
          <w:pPr>
            <w:pStyle w:val="82ECDB964241428D9FF0F8D495A1AFC2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zh-TW"/>
            </w:rPr>
            <w:t>[</w:t>
          </w:r>
          <w:r>
            <w:rPr>
              <w:i/>
              <w:iCs/>
              <w:color w:val="833C0B" w:themeColor="accent2" w:themeShade="80"/>
              <w:sz w:val="28"/>
              <w:szCs w:val="28"/>
              <w:lang w:val="zh-TW"/>
            </w:rPr>
            <w:t>鍵入文件副標題</w:t>
          </w:r>
          <w:r>
            <w:rPr>
              <w:i/>
              <w:iCs/>
              <w:color w:val="833C0B" w:themeColor="accent2" w:themeShade="80"/>
              <w:sz w:val="28"/>
              <w:szCs w:val="28"/>
              <w:lang w:val="zh-TW"/>
            </w:rPr>
            <w:t>]</w:t>
          </w:r>
        </w:p>
      </w:docPartBody>
    </w:docPart>
    <w:docPart>
      <w:docPartPr>
        <w:name w:val="76DCB1FB119647C6953AF0097190D3B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8D01D7D-B70E-400E-ADC7-6F66D19AFED6}"/>
      </w:docPartPr>
      <w:docPartBody>
        <w:p w:rsidR="00036F98" w:rsidRDefault="001F1610">
          <w:pPr>
            <w:pStyle w:val="76DCB1FB119647C6953AF0097190D3BC"/>
          </w:pPr>
          <w:r>
            <w:rPr>
              <w:lang w:val="zh-TW"/>
            </w:rPr>
            <w:t>[</w:t>
          </w:r>
          <w:r>
            <w:rPr>
              <w:lang w:val="zh-TW"/>
            </w:rPr>
            <w:t>在此處鍵入文件摘要。摘要通常是文件內容的簡短摘要。在此處鍵入文件摘要。摘要通常是文件內容的簡短摘要。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610"/>
    <w:rsid w:val="00036F98"/>
    <w:rsid w:val="001F1610"/>
    <w:rsid w:val="0050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unhideWhenUsed/>
    <w:qFormat/>
    <w:pPr>
      <w:widowControl/>
      <w:spacing w:before="360" w:after="40" w:line="276" w:lineRule="auto"/>
      <w:outlineLvl w:val="0"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widowControl/>
      <w:spacing w:line="276" w:lineRule="auto"/>
      <w:outlineLvl w:val="1"/>
    </w:pPr>
    <w:rPr>
      <w:rFonts w:asciiTheme="majorHAnsi" w:eastAsiaTheme="majorEastAsia" w:hAnsiTheme="majorHAnsi" w:cstheme="majorBidi"/>
      <w:color w:val="323E4F" w:themeColor="text2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8BB623CB2A94716B780931D1550592F">
    <w:name w:val="98BB623CB2A94716B780931D1550592F"/>
    <w:pPr>
      <w:widowControl w:val="0"/>
    </w:pPr>
  </w:style>
  <w:style w:type="paragraph" w:customStyle="1" w:styleId="D6B68632A8B942EA9072B168D8DA4FB7">
    <w:name w:val="D6B68632A8B942EA9072B168D8DA4FB7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smallCaps/>
      <w:color w:val="323E4F" w:themeColor="text2" w:themeShade="BF"/>
      <w:spacing w:val="5"/>
      <w:kern w:val="0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323E4F" w:themeColor="text2" w:themeShade="BF"/>
      <w:kern w:val="0"/>
      <w:sz w:val="28"/>
      <w:szCs w:val="28"/>
    </w:rPr>
  </w:style>
  <w:style w:type="paragraph" w:customStyle="1" w:styleId="AA8E239A15DC4244B642A9001308D638">
    <w:name w:val="AA8E239A15DC4244B642A9001308D638"/>
    <w:pPr>
      <w:widowControl w:val="0"/>
    </w:pPr>
  </w:style>
  <w:style w:type="paragraph" w:customStyle="1" w:styleId="3147C683641A4C47B5FBDD6EEDD178A0">
    <w:name w:val="3147C683641A4C47B5FBDD6EEDD178A0"/>
    <w:pPr>
      <w:widowControl w:val="0"/>
    </w:pPr>
  </w:style>
  <w:style w:type="paragraph" w:customStyle="1" w:styleId="82ECDB964241428D9FF0F8D495A1AFC2">
    <w:name w:val="82ECDB964241428D9FF0F8D495A1AFC2"/>
    <w:pPr>
      <w:widowControl w:val="0"/>
    </w:pPr>
  </w:style>
  <w:style w:type="paragraph" w:customStyle="1" w:styleId="76DCB1FB119647C6953AF0097190D3BC">
    <w:name w:val="76DCB1FB119647C6953AF0097190D3B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2015-12-27T00:00:00</PublishDate>
  <Abstract>為網頁板的互動養成小遊戲，支援手機板模式。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templateProperties xmlns="urn:microsoft.template.properties">
  <_Version/>
  <_LCID/>
</templateProperties>
</file>

<file path=customXml/item5.xml><?xml version="1.0" encoding="utf-8"?>
<tns:customPropertyEditors xmlns:tns="http://schemas.microsoft.com/office/2006/customDocumentInformationPanel">
  <tns:showOnOpen/>
  <tns:defaultPropertyEditorNamespace/>
</tns:customPropertyEditor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CA299B-86CC-4F53-BE3B-0F71BD7D30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6.xml><?xml version="1.0" encoding="utf-8"?>
<ds:datastoreItem xmlns:ds="http://schemas.openxmlformats.org/officeDocument/2006/customXml" ds:itemID="{92EE9E07-8253-4347-8F00-B24773329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(壁窗式)</Template>
  <TotalTime>519</TotalTime>
  <Pages>6</Pages>
  <Words>64</Words>
  <Characters>371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Heading 1</vt:lpstr>
      <vt:lpstr>    Heading 2</vt:lpstr>
    </vt:vector>
  </TitlesOfParts>
  <Company/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兔子跑跳蹦</dc:title>
  <dc:subject>HTML 261 期末報告</dc:subject>
  <dc:creator>vicky</dc:creator>
  <cp:keywords/>
  <dc:description/>
  <cp:lastModifiedBy>vicky</cp:lastModifiedBy>
  <cp:revision>18</cp:revision>
  <dcterms:created xsi:type="dcterms:W3CDTF">2015-12-27T07:35:00Z</dcterms:created>
  <dcterms:modified xsi:type="dcterms:W3CDTF">2015-12-30T17:30:00Z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